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2BE23A" w14:textId="77777777" w:rsidR="00C930E9" w:rsidRPr="001E530C" w:rsidRDefault="00C930E9" w:rsidP="003E381F">
      <w:pPr>
        <w:pStyle w:val="TOC1"/>
        <w:spacing w:line="276" w:lineRule="auto"/>
        <w:rPr>
          <w:noProof w:val="0"/>
        </w:rPr>
      </w:pPr>
    </w:p>
    <w:p w14:paraId="15928B23" w14:textId="7B11A39C" w:rsidR="00C930E9" w:rsidRPr="001E530C" w:rsidRDefault="0065251D" w:rsidP="0065251D">
      <w:pPr>
        <w:pStyle w:val="TOC1"/>
        <w:spacing w:line="276" w:lineRule="auto"/>
        <w:jc w:val="center"/>
        <w:rPr>
          <w:noProof w:val="0"/>
        </w:rPr>
      </w:pPr>
      <w:r>
        <w:drawing>
          <wp:inline distT="0" distB="0" distL="0" distR="0" wp14:anchorId="159FB1FA" wp14:editId="145A6743">
            <wp:extent cx="4788124" cy="5762846"/>
            <wp:effectExtent l="0" t="0" r="0" b="0"/>
            <wp:docPr id="1613849117" name="Picture 1" descr="Infernal butcher, Roman Tishe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ernal butcher, Roman Tishen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525" cy="5766940"/>
                    </a:xfrm>
                    <a:prstGeom prst="rect">
                      <a:avLst/>
                    </a:prstGeom>
                    <a:noFill/>
                    <a:ln>
                      <a:noFill/>
                    </a:ln>
                  </pic:spPr>
                </pic:pic>
              </a:graphicData>
            </a:graphic>
          </wp:inline>
        </w:drawing>
      </w:r>
    </w:p>
    <w:p w14:paraId="7D2DD4E5" w14:textId="105BDA81" w:rsidR="00C930E9" w:rsidRPr="00BA58F5" w:rsidRDefault="0065251D" w:rsidP="0065251D">
      <w:pPr>
        <w:spacing w:line="276" w:lineRule="auto"/>
        <w:jc w:val="center"/>
        <w:rPr>
          <w:b/>
          <w:bCs/>
          <w:color w:val="FF0000"/>
          <w:sz w:val="96"/>
          <w:szCs w:val="96"/>
          <w:lang w:val="en-US"/>
        </w:rPr>
      </w:pPr>
      <w:r w:rsidRPr="00BA58F5">
        <w:rPr>
          <w:b/>
          <w:bCs/>
          <w:color w:val="FF0000"/>
          <w:sz w:val="96"/>
          <w:szCs w:val="96"/>
          <w:lang w:val="en-US"/>
        </w:rPr>
        <w:t>Demon Butcher</w:t>
      </w:r>
    </w:p>
    <w:p w14:paraId="4CF1E2B1" w14:textId="5A8FF43F" w:rsidR="0065251D" w:rsidRPr="00BA58F5" w:rsidRDefault="0065251D" w:rsidP="0065251D">
      <w:pPr>
        <w:spacing w:line="276" w:lineRule="auto"/>
        <w:jc w:val="center"/>
        <w:rPr>
          <w:sz w:val="32"/>
          <w:szCs w:val="32"/>
          <w:lang w:val="en-US"/>
        </w:rPr>
      </w:pPr>
      <w:r w:rsidRPr="00BA58F5">
        <w:rPr>
          <w:sz w:val="32"/>
          <w:szCs w:val="32"/>
          <w:lang w:val="en-US"/>
        </w:rPr>
        <w:t>Projet P_ShootEmUp</w:t>
      </w:r>
    </w:p>
    <w:p w14:paraId="2F6DE6FC" w14:textId="3BA0DEE8" w:rsidR="0065251D" w:rsidRPr="00DC4025" w:rsidRDefault="0065251D" w:rsidP="0065251D">
      <w:pPr>
        <w:spacing w:line="276" w:lineRule="auto"/>
        <w:jc w:val="center"/>
        <w:rPr>
          <w:sz w:val="32"/>
          <w:szCs w:val="32"/>
        </w:rPr>
      </w:pPr>
      <w:r w:rsidRPr="00DC4025">
        <w:rPr>
          <w:sz w:val="32"/>
          <w:szCs w:val="32"/>
        </w:rPr>
        <w:t>Eliott Scherrer – MIN2A</w:t>
      </w:r>
    </w:p>
    <w:p w14:paraId="7A517554" w14:textId="0D9686B7" w:rsidR="00C930E9" w:rsidRPr="00E629B0" w:rsidRDefault="0065251D" w:rsidP="00E629B0">
      <w:pPr>
        <w:spacing w:line="276" w:lineRule="auto"/>
        <w:jc w:val="center"/>
        <w:rPr>
          <w:sz w:val="32"/>
          <w:szCs w:val="32"/>
        </w:rPr>
      </w:pPr>
      <w:r>
        <w:rPr>
          <w:sz w:val="32"/>
          <w:szCs w:val="32"/>
        </w:rPr>
        <w:t>ETML, Vennes – 2024</w:t>
      </w:r>
    </w:p>
    <w:p w14:paraId="220F1972" w14:textId="77777777" w:rsidR="00C930E9" w:rsidRPr="001E530C" w:rsidRDefault="00C930E9" w:rsidP="003E381F">
      <w:pPr>
        <w:spacing w:line="276" w:lineRule="auto"/>
      </w:pPr>
    </w:p>
    <w:p w14:paraId="384FDCB1" w14:textId="77777777" w:rsidR="00C930E9" w:rsidRPr="001E530C" w:rsidRDefault="00C930E9" w:rsidP="003E381F">
      <w:pPr>
        <w:spacing w:line="276" w:lineRule="auto"/>
      </w:pPr>
    </w:p>
    <w:p w14:paraId="7DAB6206" w14:textId="77777777" w:rsidR="003F2179" w:rsidRPr="001E530C" w:rsidRDefault="00C930E9" w:rsidP="003E381F">
      <w:pPr>
        <w:spacing w:line="276" w:lineRule="auto"/>
      </w:pPr>
      <w:r w:rsidRPr="001E530C">
        <w:br w:type="page"/>
      </w:r>
      <w:r w:rsidR="003F2179" w:rsidRPr="001E530C">
        <w:rPr>
          <w:u w:val="single"/>
        </w:rPr>
        <w:lastRenderedPageBreak/>
        <w:t>Table des matières</w:t>
      </w:r>
    </w:p>
    <w:p w14:paraId="16551D3E" w14:textId="602817D8" w:rsidR="00DF0666" w:rsidRDefault="003F2179">
      <w:pPr>
        <w:pStyle w:val="TOC1"/>
        <w:rPr>
          <w:rFonts w:asciiTheme="minorHAnsi" w:eastAsiaTheme="minorEastAsia" w:hAnsiTheme="minorHAnsi" w:cstheme="minorBidi"/>
          <w:kern w:val="2"/>
          <w:szCs w:val="24"/>
          <w:lang w:val="en-US" w:eastAsia="en-US"/>
          <w14:ligatures w14:val="standardContextual"/>
        </w:rPr>
      </w:pPr>
      <w:r w:rsidRPr="001E530C">
        <w:rPr>
          <w:noProof w:val="0"/>
        </w:rPr>
        <w:fldChar w:fldCharType="begin"/>
      </w:r>
      <w:r w:rsidRPr="001E530C">
        <w:rPr>
          <w:noProof w:val="0"/>
        </w:rPr>
        <w:instrText xml:space="preserve"> TOC \o "1-3" \h \z \u </w:instrText>
      </w:r>
      <w:r w:rsidRPr="001E530C">
        <w:rPr>
          <w:noProof w:val="0"/>
        </w:rPr>
        <w:fldChar w:fldCharType="separate"/>
      </w:r>
      <w:hyperlink w:anchor="_Toc181441898" w:history="1">
        <w:r w:rsidR="00DF0666" w:rsidRPr="00ED0D55">
          <w:rPr>
            <w:rStyle w:val="Hyperlink"/>
          </w:rPr>
          <w:t>1</w:t>
        </w:r>
        <w:r w:rsidR="00DF0666">
          <w:rPr>
            <w:rFonts w:asciiTheme="minorHAnsi" w:eastAsiaTheme="minorEastAsia" w:hAnsiTheme="minorHAnsi" w:cstheme="minorBidi"/>
            <w:kern w:val="2"/>
            <w:szCs w:val="24"/>
            <w:lang w:val="en-US" w:eastAsia="en-US"/>
            <w14:ligatures w14:val="standardContextual"/>
          </w:rPr>
          <w:tab/>
        </w:r>
        <w:r w:rsidR="00DF0666" w:rsidRPr="00ED0D55">
          <w:rPr>
            <w:rStyle w:val="Hyperlink"/>
          </w:rPr>
          <w:t>Analyse préliminaire</w:t>
        </w:r>
        <w:r w:rsidR="00DF0666">
          <w:rPr>
            <w:webHidden/>
          </w:rPr>
          <w:tab/>
        </w:r>
        <w:r w:rsidR="00DF0666">
          <w:rPr>
            <w:webHidden/>
          </w:rPr>
          <w:fldChar w:fldCharType="begin"/>
        </w:r>
        <w:r w:rsidR="00DF0666">
          <w:rPr>
            <w:webHidden/>
          </w:rPr>
          <w:instrText xml:space="preserve"> PAGEREF _Toc181441898 \h </w:instrText>
        </w:r>
        <w:r w:rsidR="00DF0666">
          <w:rPr>
            <w:webHidden/>
          </w:rPr>
        </w:r>
        <w:r w:rsidR="00DF0666">
          <w:rPr>
            <w:webHidden/>
          </w:rPr>
          <w:fldChar w:fldCharType="separate"/>
        </w:r>
        <w:r w:rsidR="00DF0666">
          <w:rPr>
            <w:webHidden/>
          </w:rPr>
          <w:t>4</w:t>
        </w:r>
        <w:r w:rsidR="00DF0666">
          <w:rPr>
            <w:webHidden/>
          </w:rPr>
          <w:fldChar w:fldCharType="end"/>
        </w:r>
      </w:hyperlink>
    </w:p>
    <w:p w14:paraId="5A4F9635" w14:textId="056DDDE8"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899" w:history="1">
        <w:r w:rsidRPr="00ED0D55">
          <w:rPr>
            <w:rStyle w:val="Hyperlink"/>
            <w:i/>
            <w:iCs/>
            <w:noProof/>
          </w:rPr>
          <w:t>1.1</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Introduction</w:t>
        </w:r>
        <w:r>
          <w:rPr>
            <w:noProof/>
            <w:webHidden/>
          </w:rPr>
          <w:tab/>
        </w:r>
        <w:r>
          <w:rPr>
            <w:noProof/>
            <w:webHidden/>
          </w:rPr>
          <w:fldChar w:fldCharType="begin"/>
        </w:r>
        <w:r>
          <w:rPr>
            <w:noProof/>
            <w:webHidden/>
          </w:rPr>
          <w:instrText xml:space="preserve"> PAGEREF _Toc181441899 \h </w:instrText>
        </w:r>
        <w:r>
          <w:rPr>
            <w:noProof/>
            <w:webHidden/>
          </w:rPr>
        </w:r>
        <w:r>
          <w:rPr>
            <w:noProof/>
            <w:webHidden/>
          </w:rPr>
          <w:fldChar w:fldCharType="separate"/>
        </w:r>
        <w:r>
          <w:rPr>
            <w:noProof/>
            <w:webHidden/>
          </w:rPr>
          <w:t>4</w:t>
        </w:r>
        <w:r>
          <w:rPr>
            <w:noProof/>
            <w:webHidden/>
          </w:rPr>
          <w:fldChar w:fldCharType="end"/>
        </w:r>
      </w:hyperlink>
    </w:p>
    <w:p w14:paraId="3A42626B" w14:textId="6499C478"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00" w:history="1">
        <w:r w:rsidRPr="00ED0D55">
          <w:rPr>
            <w:rStyle w:val="Hyperlink"/>
            <w:i/>
            <w:iCs/>
            <w:noProof/>
          </w:rPr>
          <w:t>1.2</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Objectifs</w:t>
        </w:r>
        <w:r>
          <w:rPr>
            <w:noProof/>
            <w:webHidden/>
          </w:rPr>
          <w:tab/>
        </w:r>
        <w:r>
          <w:rPr>
            <w:noProof/>
            <w:webHidden/>
          </w:rPr>
          <w:fldChar w:fldCharType="begin"/>
        </w:r>
        <w:r>
          <w:rPr>
            <w:noProof/>
            <w:webHidden/>
          </w:rPr>
          <w:instrText xml:space="preserve"> PAGEREF _Toc181441900 \h </w:instrText>
        </w:r>
        <w:r>
          <w:rPr>
            <w:noProof/>
            <w:webHidden/>
          </w:rPr>
        </w:r>
        <w:r>
          <w:rPr>
            <w:noProof/>
            <w:webHidden/>
          </w:rPr>
          <w:fldChar w:fldCharType="separate"/>
        </w:r>
        <w:r>
          <w:rPr>
            <w:noProof/>
            <w:webHidden/>
          </w:rPr>
          <w:t>4</w:t>
        </w:r>
        <w:r>
          <w:rPr>
            <w:noProof/>
            <w:webHidden/>
          </w:rPr>
          <w:fldChar w:fldCharType="end"/>
        </w:r>
      </w:hyperlink>
    </w:p>
    <w:p w14:paraId="1FC683AE" w14:textId="79499576"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01" w:history="1">
        <w:r w:rsidRPr="00ED0D55">
          <w:rPr>
            <w:rStyle w:val="Hyperlink"/>
            <w:i/>
            <w:noProof/>
          </w:rPr>
          <w:t>1.3</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Gestion de projet</w:t>
        </w:r>
        <w:r>
          <w:rPr>
            <w:noProof/>
            <w:webHidden/>
          </w:rPr>
          <w:tab/>
        </w:r>
        <w:r>
          <w:rPr>
            <w:noProof/>
            <w:webHidden/>
          </w:rPr>
          <w:fldChar w:fldCharType="begin"/>
        </w:r>
        <w:r>
          <w:rPr>
            <w:noProof/>
            <w:webHidden/>
          </w:rPr>
          <w:instrText xml:space="preserve"> PAGEREF _Toc181441901 \h </w:instrText>
        </w:r>
        <w:r>
          <w:rPr>
            <w:noProof/>
            <w:webHidden/>
          </w:rPr>
        </w:r>
        <w:r>
          <w:rPr>
            <w:noProof/>
            <w:webHidden/>
          </w:rPr>
          <w:fldChar w:fldCharType="separate"/>
        </w:r>
        <w:r>
          <w:rPr>
            <w:noProof/>
            <w:webHidden/>
          </w:rPr>
          <w:t>4</w:t>
        </w:r>
        <w:r>
          <w:rPr>
            <w:noProof/>
            <w:webHidden/>
          </w:rPr>
          <w:fldChar w:fldCharType="end"/>
        </w:r>
      </w:hyperlink>
    </w:p>
    <w:p w14:paraId="1DB677C4" w14:textId="4F362A94" w:rsidR="00DF0666" w:rsidRDefault="00DF0666">
      <w:pPr>
        <w:pStyle w:val="TOC1"/>
        <w:rPr>
          <w:rFonts w:asciiTheme="minorHAnsi" w:eastAsiaTheme="minorEastAsia" w:hAnsiTheme="minorHAnsi" w:cstheme="minorBidi"/>
          <w:kern w:val="2"/>
          <w:szCs w:val="24"/>
          <w:lang w:val="en-US" w:eastAsia="en-US"/>
          <w14:ligatures w14:val="standardContextual"/>
        </w:rPr>
      </w:pPr>
      <w:hyperlink w:anchor="_Toc181441902" w:history="1">
        <w:r w:rsidRPr="00ED0D55">
          <w:rPr>
            <w:rStyle w:val="Hyperlink"/>
          </w:rPr>
          <w:t>2</w:t>
        </w:r>
        <w:r>
          <w:rPr>
            <w:rFonts w:asciiTheme="minorHAnsi" w:eastAsiaTheme="minorEastAsia" w:hAnsiTheme="minorHAnsi" w:cstheme="minorBidi"/>
            <w:kern w:val="2"/>
            <w:szCs w:val="24"/>
            <w:lang w:val="en-US" w:eastAsia="en-US"/>
            <w14:ligatures w14:val="standardContextual"/>
          </w:rPr>
          <w:tab/>
        </w:r>
        <w:r w:rsidRPr="00ED0D55">
          <w:rPr>
            <w:rStyle w:val="Hyperlink"/>
          </w:rPr>
          <w:t>Analyse / Conception</w:t>
        </w:r>
        <w:r>
          <w:rPr>
            <w:webHidden/>
          </w:rPr>
          <w:tab/>
        </w:r>
        <w:r>
          <w:rPr>
            <w:webHidden/>
          </w:rPr>
          <w:fldChar w:fldCharType="begin"/>
        </w:r>
        <w:r>
          <w:rPr>
            <w:webHidden/>
          </w:rPr>
          <w:instrText xml:space="preserve"> PAGEREF _Toc181441902 \h </w:instrText>
        </w:r>
        <w:r>
          <w:rPr>
            <w:webHidden/>
          </w:rPr>
        </w:r>
        <w:r>
          <w:rPr>
            <w:webHidden/>
          </w:rPr>
          <w:fldChar w:fldCharType="separate"/>
        </w:r>
        <w:r>
          <w:rPr>
            <w:webHidden/>
          </w:rPr>
          <w:t>5</w:t>
        </w:r>
        <w:r>
          <w:rPr>
            <w:webHidden/>
          </w:rPr>
          <w:fldChar w:fldCharType="end"/>
        </w:r>
      </w:hyperlink>
    </w:p>
    <w:p w14:paraId="7C1D4D9A" w14:textId="7C50056A"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03" w:history="1">
        <w:r w:rsidRPr="00ED0D55">
          <w:rPr>
            <w:rStyle w:val="Hyperlink"/>
            <w:iCs/>
            <w:noProof/>
          </w:rPr>
          <w:t>2.1</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Gameplay</w:t>
        </w:r>
        <w:r>
          <w:rPr>
            <w:noProof/>
            <w:webHidden/>
          </w:rPr>
          <w:tab/>
        </w:r>
        <w:r>
          <w:rPr>
            <w:noProof/>
            <w:webHidden/>
          </w:rPr>
          <w:fldChar w:fldCharType="begin"/>
        </w:r>
        <w:r>
          <w:rPr>
            <w:noProof/>
            <w:webHidden/>
          </w:rPr>
          <w:instrText xml:space="preserve"> PAGEREF _Toc181441903 \h </w:instrText>
        </w:r>
        <w:r>
          <w:rPr>
            <w:noProof/>
            <w:webHidden/>
          </w:rPr>
        </w:r>
        <w:r>
          <w:rPr>
            <w:noProof/>
            <w:webHidden/>
          </w:rPr>
          <w:fldChar w:fldCharType="separate"/>
        </w:r>
        <w:r>
          <w:rPr>
            <w:noProof/>
            <w:webHidden/>
          </w:rPr>
          <w:t>5</w:t>
        </w:r>
        <w:r>
          <w:rPr>
            <w:noProof/>
            <w:webHidden/>
          </w:rPr>
          <w:fldChar w:fldCharType="end"/>
        </w:r>
      </w:hyperlink>
    </w:p>
    <w:p w14:paraId="0B36FE04" w14:textId="72C6E1AC"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04" w:history="1">
        <w:r w:rsidRPr="00ED0D55">
          <w:rPr>
            <w:rStyle w:val="Hyperlink"/>
            <w:noProof/>
          </w:rPr>
          <w:t>2.1.1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Le joueur</w:t>
        </w:r>
        <w:r>
          <w:rPr>
            <w:noProof/>
            <w:webHidden/>
          </w:rPr>
          <w:tab/>
        </w:r>
        <w:r>
          <w:rPr>
            <w:noProof/>
            <w:webHidden/>
          </w:rPr>
          <w:fldChar w:fldCharType="begin"/>
        </w:r>
        <w:r>
          <w:rPr>
            <w:noProof/>
            <w:webHidden/>
          </w:rPr>
          <w:instrText xml:space="preserve"> PAGEREF _Toc181441904 \h </w:instrText>
        </w:r>
        <w:r>
          <w:rPr>
            <w:noProof/>
            <w:webHidden/>
          </w:rPr>
        </w:r>
        <w:r>
          <w:rPr>
            <w:noProof/>
            <w:webHidden/>
          </w:rPr>
          <w:fldChar w:fldCharType="separate"/>
        </w:r>
        <w:r>
          <w:rPr>
            <w:noProof/>
            <w:webHidden/>
          </w:rPr>
          <w:t>5</w:t>
        </w:r>
        <w:r>
          <w:rPr>
            <w:noProof/>
            <w:webHidden/>
          </w:rPr>
          <w:fldChar w:fldCharType="end"/>
        </w:r>
      </w:hyperlink>
    </w:p>
    <w:p w14:paraId="57BB96AD" w14:textId="2F980EC5"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05" w:history="1">
        <w:r w:rsidRPr="00ED0D55">
          <w:rPr>
            <w:rStyle w:val="Hyperlink"/>
            <w:noProof/>
          </w:rPr>
          <w:t>2.1.2</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Les ennemis</w:t>
        </w:r>
        <w:r>
          <w:rPr>
            <w:noProof/>
            <w:webHidden/>
          </w:rPr>
          <w:tab/>
        </w:r>
        <w:r>
          <w:rPr>
            <w:noProof/>
            <w:webHidden/>
          </w:rPr>
          <w:fldChar w:fldCharType="begin"/>
        </w:r>
        <w:r>
          <w:rPr>
            <w:noProof/>
            <w:webHidden/>
          </w:rPr>
          <w:instrText xml:space="preserve"> PAGEREF _Toc181441905 \h </w:instrText>
        </w:r>
        <w:r>
          <w:rPr>
            <w:noProof/>
            <w:webHidden/>
          </w:rPr>
        </w:r>
        <w:r>
          <w:rPr>
            <w:noProof/>
            <w:webHidden/>
          </w:rPr>
          <w:fldChar w:fldCharType="separate"/>
        </w:r>
        <w:r>
          <w:rPr>
            <w:noProof/>
            <w:webHidden/>
          </w:rPr>
          <w:t>5</w:t>
        </w:r>
        <w:r>
          <w:rPr>
            <w:noProof/>
            <w:webHidden/>
          </w:rPr>
          <w:fldChar w:fldCharType="end"/>
        </w:r>
      </w:hyperlink>
    </w:p>
    <w:p w14:paraId="52903FAA" w14:textId="6023B6DE"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06" w:history="1">
        <w:r w:rsidRPr="00ED0D55">
          <w:rPr>
            <w:rStyle w:val="Hyperlink"/>
            <w:noProof/>
          </w:rPr>
          <w:t>2.1.3</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Les déplacements</w:t>
        </w:r>
        <w:r>
          <w:rPr>
            <w:noProof/>
            <w:webHidden/>
          </w:rPr>
          <w:tab/>
        </w:r>
        <w:r>
          <w:rPr>
            <w:noProof/>
            <w:webHidden/>
          </w:rPr>
          <w:fldChar w:fldCharType="begin"/>
        </w:r>
        <w:r>
          <w:rPr>
            <w:noProof/>
            <w:webHidden/>
          </w:rPr>
          <w:instrText xml:space="preserve"> PAGEREF _Toc181441906 \h </w:instrText>
        </w:r>
        <w:r>
          <w:rPr>
            <w:noProof/>
            <w:webHidden/>
          </w:rPr>
        </w:r>
        <w:r>
          <w:rPr>
            <w:noProof/>
            <w:webHidden/>
          </w:rPr>
          <w:fldChar w:fldCharType="separate"/>
        </w:r>
        <w:r>
          <w:rPr>
            <w:noProof/>
            <w:webHidden/>
          </w:rPr>
          <w:t>5</w:t>
        </w:r>
        <w:r>
          <w:rPr>
            <w:noProof/>
            <w:webHidden/>
          </w:rPr>
          <w:fldChar w:fldCharType="end"/>
        </w:r>
      </w:hyperlink>
    </w:p>
    <w:p w14:paraId="02E74E47" w14:textId="51BC2693"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07" w:history="1">
        <w:r w:rsidRPr="00ED0D55">
          <w:rPr>
            <w:rStyle w:val="Hyperlink"/>
            <w:noProof/>
          </w:rPr>
          <w:t>2.1.4</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Le tir</w:t>
        </w:r>
        <w:r>
          <w:rPr>
            <w:noProof/>
            <w:webHidden/>
          </w:rPr>
          <w:tab/>
        </w:r>
        <w:r>
          <w:rPr>
            <w:noProof/>
            <w:webHidden/>
          </w:rPr>
          <w:fldChar w:fldCharType="begin"/>
        </w:r>
        <w:r>
          <w:rPr>
            <w:noProof/>
            <w:webHidden/>
          </w:rPr>
          <w:instrText xml:space="preserve"> PAGEREF _Toc181441907 \h </w:instrText>
        </w:r>
        <w:r>
          <w:rPr>
            <w:noProof/>
            <w:webHidden/>
          </w:rPr>
        </w:r>
        <w:r>
          <w:rPr>
            <w:noProof/>
            <w:webHidden/>
          </w:rPr>
          <w:fldChar w:fldCharType="separate"/>
        </w:r>
        <w:r>
          <w:rPr>
            <w:noProof/>
            <w:webHidden/>
          </w:rPr>
          <w:t>5</w:t>
        </w:r>
        <w:r>
          <w:rPr>
            <w:noProof/>
            <w:webHidden/>
          </w:rPr>
          <w:fldChar w:fldCharType="end"/>
        </w:r>
      </w:hyperlink>
    </w:p>
    <w:p w14:paraId="7EB2B462" w14:textId="4D085A3E"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08" w:history="1">
        <w:r w:rsidRPr="00ED0D55">
          <w:rPr>
            <w:rStyle w:val="Hyperlink"/>
            <w:noProof/>
          </w:rPr>
          <w:t>2.1.5</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La gestion des vies</w:t>
        </w:r>
        <w:r>
          <w:rPr>
            <w:noProof/>
            <w:webHidden/>
          </w:rPr>
          <w:tab/>
        </w:r>
        <w:r>
          <w:rPr>
            <w:noProof/>
            <w:webHidden/>
          </w:rPr>
          <w:fldChar w:fldCharType="begin"/>
        </w:r>
        <w:r>
          <w:rPr>
            <w:noProof/>
            <w:webHidden/>
          </w:rPr>
          <w:instrText xml:space="preserve"> PAGEREF _Toc181441908 \h </w:instrText>
        </w:r>
        <w:r>
          <w:rPr>
            <w:noProof/>
            <w:webHidden/>
          </w:rPr>
        </w:r>
        <w:r>
          <w:rPr>
            <w:noProof/>
            <w:webHidden/>
          </w:rPr>
          <w:fldChar w:fldCharType="separate"/>
        </w:r>
        <w:r>
          <w:rPr>
            <w:noProof/>
            <w:webHidden/>
          </w:rPr>
          <w:t>5</w:t>
        </w:r>
        <w:r>
          <w:rPr>
            <w:noProof/>
            <w:webHidden/>
          </w:rPr>
          <w:fldChar w:fldCharType="end"/>
        </w:r>
      </w:hyperlink>
    </w:p>
    <w:p w14:paraId="28BF1575" w14:textId="06CF964C"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09" w:history="1">
        <w:r w:rsidRPr="00ED0D55">
          <w:rPr>
            <w:rStyle w:val="Hyperlink"/>
            <w:i/>
            <w:iCs/>
            <w:noProof/>
          </w:rPr>
          <w:t>2.2</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Concept</w:t>
        </w:r>
        <w:r>
          <w:rPr>
            <w:noProof/>
            <w:webHidden/>
          </w:rPr>
          <w:tab/>
        </w:r>
        <w:r>
          <w:rPr>
            <w:noProof/>
            <w:webHidden/>
          </w:rPr>
          <w:fldChar w:fldCharType="begin"/>
        </w:r>
        <w:r>
          <w:rPr>
            <w:noProof/>
            <w:webHidden/>
          </w:rPr>
          <w:instrText xml:space="preserve"> PAGEREF _Toc181441909 \h </w:instrText>
        </w:r>
        <w:r>
          <w:rPr>
            <w:noProof/>
            <w:webHidden/>
          </w:rPr>
        </w:r>
        <w:r>
          <w:rPr>
            <w:noProof/>
            <w:webHidden/>
          </w:rPr>
          <w:fldChar w:fldCharType="separate"/>
        </w:r>
        <w:r>
          <w:rPr>
            <w:noProof/>
            <w:webHidden/>
          </w:rPr>
          <w:t>6</w:t>
        </w:r>
        <w:r>
          <w:rPr>
            <w:noProof/>
            <w:webHidden/>
          </w:rPr>
          <w:fldChar w:fldCharType="end"/>
        </w:r>
      </w:hyperlink>
    </w:p>
    <w:p w14:paraId="45A6EBAA" w14:textId="3A97830D"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0" w:history="1">
        <w:r w:rsidRPr="00ED0D55">
          <w:rPr>
            <w:rStyle w:val="Hyperlink"/>
            <w:noProof/>
          </w:rPr>
          <w:t>2.2.1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Diagramme de classes</w:t>
        </w:r>
        <w:r>
          <w:rPr>
            <w:noProof/>
            <w:webHidden/>
          </w:rPr>
          <w:tab/>
        </w:r>
        <w:r>
          <w:rPr>
            <w:noProof/>
            <w:webHidden/>
          </w:rPr>
          <w:fldChar w:fldCharType="begin"/>
        </w:r>
        <w:r>
          <w:rPr>
            <w:noProof/>
            <w:webHidden/>
          </w:rPr>
          <w:instrText xml:space="preserve"> PAGEREF _Toc181441910 \h </w:instrText>
        </w:r>
        <w:r>
          <w:rPr>
            <w:noProof/>
            <w:webHidden/>
          </w:rPr>
        </w:r>
        <w:r>
          <w:rPr>
            <w:noProof/>
            <w:webHidden/>
          </w:rPr>
          <w:fldChar w:fldCharType="separate"/>
        </w:r>
        <w:r>
          <w:rPr>
            <w:noProof/>
            <w:webHidden/>
          </w:rPr>
          <w:t>6</w:t>
        </w:r>
        <w:r>
          <w:rPr>
            <w:noProof/>
            <w:webHidden/>
          </w:rPr>
          <w:fldChar w:fldCharType="end"/>
        </w:r>
      </w:hyperlink>
    </w:p>
    <w:p w14:paraId="2FABC182" w14:textId="6725056C"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1" w:history="1">
        <w:r w:rsidRPr="00ED0D55">
          <w:rPr>
            <w:rStyle w:val="Hyperlink"/>
            <w:i/>
            <w:iCs/>
            <w:noProof/>
          </w:rPr>
          <w:t>2.3</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Analyse fonctionnelle</w:t>
        </w:r>
        <w:r>
          <w:rPr>
            <w:noProof/>
            <w:webHidden/>
          </w:rPr>
          <w:tab/>
        </w:r>
        <w:r>
          <w:rPr>
            <w:noProof/>
            <w:webHidden/>
          </w:rPr>
          <w:fldChar w:fldCharType="begin"/>
        </w:r>
        <w:r>
          <w:rPr>
            <w:noProof/>
            <w:webHidden/>
          </w:rPr>
          <w:instrText xml:space="preserve"> PAGEREF _Toc181441911 \h </w:instrText>
        </w:r>
        <w:r>
          <w:rPr>
            <w:noProof/>
            <w:webHidden/>
          </w:rPr>
        </w:r>
        <w:r>
          <w:rPr>
            <w:noProof/>
            <w:webHidden/>
          </w:rPr>
          <w:fldChar w:fldCharType="separate"/>
        </w:r>
        <w:r>
          <w:rPr>
            <w:noProof/>
            <w:webHidden/>
          </w:rPr>
          <w:t>6</w:t>
        </w:r>
        <w:r>
          <w:rPr>
            <w:noProof/>
            <w:webHidden/>
          </w:rPr>
          <w:fldChar w:fldCharType="end"/>
        </w:r>
      </w:hyperlink>
    </w:p>
    <w:p w14:paraId="6B2B6F84" w14:textId="5F259E2D"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2" w:history="1">
        <w:r w:rsidRPr="00ED0D55">
          <w:rPr>
            <w:rStyle w:val="Hyperlink"/>
            <w:noProof/>
          </w:rPr>
          <w:t>2.3.1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Déplacement du joueur</w:t>
        </w:r>
        <w:r>
          <w:rPr>
            <w:noProof/>
            <w:webHidden/>
          </w:rPr>
          <w:tab/>
        </w:r>
        <w:r>
          <w:rPr>
            <w:noProof/>
            <w:webHidden/>
          </w:rPr>
          <w:fldChar w:fldCharType="begin"/>
        </w:r>
        <w:r>
          <w:rPr>
            <w:noProof/>
            <w:webHidden/>
          </w:rPr>
          <w:instrText xml:space="preserve"> PAGEREF _Toc181441912 \h </w:instrText>
        </w:r>
        <w:r>
          <w:rPr>
            <w:noProof/>
            <w:webHidden/>
          </w:rPr>
        </w:r>
        <w:r>
          <w:rPr>
            <w:noProof/>
            <w:webHidden/>
          </w:rPr>
          <w:fldChar w:fldCharType="separate"/>
        </w:r>
        <w:r>
          <w:rPr>
            <w:noProof/>
            <w:webHidden/>
          </w:rPr>
          <w:t>6</w:t>
        </w:r>
        <w:r>
          <w:rPr>
            <w:noProof/>
            <w:webHidden/>
          </w:rPr>
          <w:fldChar w:fldCharType="end"/>
        </w:r>
      </w:hyperlink>
    </w:p>
    <w:p w14:paraId="7C620C3E" w14:textId="3757FA66"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3" w:history="1">
        <w:r w:rsidRPr="00ED0D55">
          <w:rPr>
            <w:rStyle w:val="Hyperlink"/>
            <w:noProof/>
          </w:rPr>
          <w:t>2.3.2</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Mécaniques d'attaque du joueur</w:t>
        </w:r>
        <w:r>
          <w:rPr>
            <w:noProof/>
            <w:webHidden/>
          </w:rPr>
          <w:tab/>
        </w:r>
        <w:r>
          <w:rPr>
            <w:noProof/>
            <w:webHidden/>
          </w:rPr>
          <w:fldChar w:fldCharType="begin"/>
        </w:r>
        <w:r>
          <w:rPr>
            <w:noProof/>
            <w:webHidden/>
          </w:rPr>
          <w:instrText xml:space="preserve"> PAGEREF _Toc181441913 \h </w:instrText>
        </w:r>
        <w:r>
          <w:rPr>
            <w:noProof/>
            <w:webHidden/>
          </w:rPr>
        </w:r>
        <w:r>
          <w:rPr>
            <w:noProof/>
            <w:webHidden/>
          </w:rPr>
          <w:fldChar w:fldCharType="separate"/>
        </w:r>
        <w:r>
          <w:rPr>
            <w:noProof/>
            <w:webHidden/>
          </w:rPr>
          <w:t>6</w:t>
        </w:r>
        <w:r>
          <w:rPr>
            <w:noProof/>
            <w:webHidden/>
          </w:rPr>
          <w:fldChar w:fldCharType="end"/>
        </w:r>
      </w:hyperlink>
    </w:p>
    <w:p w14:paraId="587C98F0" w14:textId="643749C3"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4" w:history="1">
        <w:r w:rsidRPr="00ED0D55">
          <w:rPr>
            <w:rStyle w:val="Hyperlink"/>
            <w:noProof/>
          </w:rPr>
          <w:t>2.3.3</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Mécaniques de défense du joueur</w:t>
        </w:r>
        <w:r>
          <w:rPr>
            <w:noProof/>
            <w:webHidden/>
          </w:rPr>
          <w:tab/>
        </w:r>
        <w:r>
          <w:rPr>
            <w:noProof/>
            <w:webHidden/>
          </w:rPr>
          <w:fldChar w:fldCharType="begin"/>
        </w:r>
        <w:r>
          <w:rPr>
            <w:noProof/>
            <w:webHidden/>
          </w:rPr>
          <w:instrText xml:space="preserve"> PAGEREF _Toc181441914 \h </w:instrText>
        </w:r>
        <w:r>
          <w:rPr>
            <w:noProof/>
            <w:webHidden/>
          </w:rPr>
        </w:r>
        <w:r>
          <w:rPr>
            <w:noProof/>
            <w:webHidden/>
          </w:rPr>
          <w:fldChar w:fldCharType="separate"/>
        </w:r>
        <w:r>
          <w:rPr>
            <w:noProof/>
            <w:webHidden/>
          </w:rPr>
          <w:t>7</w:t>
        </w:r>
        <w:r>
          <w:rPr>
            <w:noProof/>
            <w:webHidden/>
          </w:rPr>
          <w:fldChar w:fldCharType="end"/>
        </w:r>
      </w:hyperlink>
    </w:p>
    <w:p w14:paraId="3F04171D" w14:textId="53D681EE"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5" w:history="1">
        <w:r w:rsidRPr="00ED0D55">
          <w:rPr>
            <w:rStyle w:val="Hyperlink"/>
            <w:noProof/>
          </w:rPr>
          <w:t>2.3.4</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Progression dans le jeu (niveaux)</w:t>
        </w:r>
        <w:r>
          <w:rPr>
            <w:noProof/>
            <w:webHidden/>
          </w:rPr>
          <w:tab/>
        </w:r>
        <w:r>
          <w:rPr>
            <w:noProof/>
            <w:webHidden/>
          </w:rPr>
          <w:fldChar w:fldCharType="begin"/>
        </w:r>
        <w:r>
          <w:rPr>
            <w:noProof/>
            <w:webHidden/>
          </w:rPr>
          <w:instrText xml:space="preserve"> PAGEREF _Toc181441915 \h </w:instrText>
        </w:r>
        <w:r>
          <w:rPr>
            <w:noProof/>
            <w:webHidden/>
          </w:rPr>
        </w:r>
        <w:r>
          <w:rPr>
            <w:noProof/>
            <w:webHidden/>
          </w:rPr>
          <w:fldChar w:fldCharType="separate"/>
        </w:r>
        <w:r>
          <w:rPr>
            <w:noProof/>
            <w:webHidden/>
          </w:rPr>
          <w:t>7</w:t>
        </w:r>
        <w:r>
          <w:rPr>
            <w:noProof/>
            <w:webHidden/>
          </w:rPr>
          <w:fldChar w:fldCharType="end"/>
        </w:r>
      </w:hyperlink>
    </w:p>
    <w:p w14:paraId="1AF78AE7" w14:textId="0A559368"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6" w:history="1">
        <w:r w:rsidRPr="00ED0D55">
          <w:rPr>
            <w:rStyle w:val="Hyperlink"/>
            <w:noProof/>
          </w:rPr>
          <w:t>2.3.5</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Système de santé</w:t>
        </w:r>
        <w:r>
          <w:rPr>
            <w:noProof/>
            <w:webHidden/>
          </w:rPr>
          <w:tab/>
        </w:r>
        <w:r>
          <w:rPr>
            <w:noProof/>
            <w:webHidden/>
          </w:rPr>
          <w:fldChar w:fldCharType="begin"/>
        </w:r>
        <w:r>
          <w:rPr>
            <w:noProof/>
            <w:webHidden/>
          </w:rPr>
          <w:instrText xml:space="preserve"> PAGEREF _Toc181441916 \h </w:instrText>
        </w:r>
        <w:r>
          <w:rPr>
            <w:noProof/>
            <w:webHidden/>
          </w:rPr>
        </w:r>
        <w:r>
          <w:rPr>
            <w:noProof/>
            <w:webHidden/>
          </w:rPr>
          <w:fldChar w:fldCharType="separate"/>
        </w:r>
        <w:r>
          <w:rPr>
            <w:noProof/>
            <w:webHidden/>
          </w:rPr>
          <w:t>8</w:t>
        </w:r>
        <w:r>
          <w:rPr>
            <w:noProof/>
            <w:webHidden/>
          </w:rPr>
          <w:fldChar w:fldCharType="end"/>
        </w:r>
      </w:hyperlink>
    </w:p>
    <w:p w14:paraId="259891D1" w14:textId="362BE5F9"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7" w:history="1">
        <w:r w:rsidRPr="00ED0D55">
          <w:rPr>
            <w:rStyle w:val="Hyperlink"/>
            <w:noProof/>
          </w:rPr>
          <w:t>2.3.6</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Déplacement des ennemis</w:t>
        </w:r>
        <w:r>
          <w:rPr>
            <w:noProof/>
            <w:webHidden/>
          </w:rPr>
          <w:tab/>
        </w:r>
        <w:r>
          <w:rPr>
            <w:noProof/>
            <w:webHidden/>
          </w:rPr>
          <w:fldChar w:fldCharType="begin"/>
        </w:r>
        <w:r>
          <w:rPr>
            <w:noProof/>
            <w:webHidden/>
          </w:rPr>
          <w:instrText xml:space="preserve"> PAGEREF _Toc181441917 \h </w:instrText>
        </w:r>
        <w:r>
          <w:rPr>
            <w:noProof/>
            <w:webHidden/>
          </w:rPr>
        </w:r>
        <w:r>
          <w:rPr>
            <w:noProof/>
            <w:webHidden/>
          </w:rPr>
          <w:fldChar w:fldCharType="separate"/>
        </w:r>
        <w:r>
          <w:rPr>
            <w:noProof/>
            <w:webHidden/>
          </w:rPr>
          <w:t>8</w:t>
        </w:r>
        <w:r>
          <w:rPr>
            <w:noProof/>
            <w:webHidden/>
          </w:rPr>
          <w:fldChar w:fldCharType="end"/>
        </w:r>
      </w:hyperlink>
    </w:p>
    <w:p w14:paraId="691EC6DB" w14:textId="2A3F0AD1"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8" w:history="1">
        <w:r w:rsidRPr="00ED0D55">
          <w:rPr>
            <w:rStyle w:val="Hyperlink"/>
            <w:noProof/>
          </w:rPr>
          <w:t>2.3.7</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Mécaniques d'attaque des ennemis</w:t>
        </w:r>
        <w:r>
          <w:rPr>
            <w:noProof/>
            <w:webHidden/>
          </w:rPr>
          <w:tab/>
        </w:r>
        <w:r>
          <w:rPr>
            <w:noProof/>
            <w:webHidden/>
          </w:rPr>
          <w:fldChar w:fldCharType="begin"/>
        </w:r>
        <w:r>
          <w:rPr>
            <w:noProof/>
            <w:webHidden/>
          </w:rPr>
          <w:instrText xml:space="preserve"> PAGEREF _Toc181441918 \h </w:instrText>
        </w:r>
        <w:r>
          <w:rPr>
            <w:noProof/>
            <w:webHidden/>
          </w:rPr>
        </w:r>
        <w:r>
          <w:rPr>
            <w:noProof/>
            <w:webHidden/>
          </w:rPr>
          <w:fldChar w:fldCharType="separate"/>
        </w:r>
        <w:r>
          <w:rPr>
            <w:noProof/>
            <w:webHidden/>
          </w:rPr>
          <w:t>8</w:t>
        </w:r>
        <w:r>
          <w:rPr>
            <w:noProof/>
            <w:webHidden/>
          </w:rPr>
          <w:fldChar w:fldCharType="end"/>
        </w:r>
      </w:hyperlink>
    </w:p>
    <w:p w14:paraId="5CBFA7C8" w14:textId="789F8B1E"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19" w:history="1">
        <w:r w:rsidRPr="00ED0D55">
          <w:rPr>
            <w:rStyle w:val="Hyperlink"/>
            <w:noProof/>
          </w:rPr>
          <w:t>2.3.8</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Visuels</w:t>
        </w:r>
        <w:r>
          <w:rPr>
            <w:noProof/>
            <w:webHidden/>
          </w:rPr>
          <w:tab/>
        </w:r>
        <w:r>
          <w:rPr>
            <w:noProof/>
            <w:webHidden/>
          </w:rPr>
          <w:fldChar w:fldCharType="begin"/>
        </w:r>
        <w:r>
          <w:rPr>
            <w:noProof/>
            <w:webHidden/>
          </w:rPr>
          <w:instrText xml:space="preserve"> PAGEREF _Toc181441919 \h </w:instrText>
        </w:r>
        <w:r>
          <w:rPr>
            <w:noProof/>
            <w:webHidden/>
          </w:rPr>
        </w:r>
        <w:r>
          <w:rPr>
            <w:noProof/>
            <w:webHidden/>
          </w:rPr>
          <w:fldChar w:fldCharType="separate"/>
        </w:r>
        <w:r>
          <w:rPr>
            <w:noProof/>
            <w:webHidden/>
          </w:rPr>
          <w:t>8</w:t>
        </w:r>
        <w:r>
          <w:rPr>
            <w:noProof/>
            <w:webHidden/>
          </w:rPr>
          <w:fldChar w:fldCharType="end"/>
        </w:r>
      </w:hyperlink>
    </w:p>
    <w:p w14:paraId="3F9496E5" w14:textId="275474EA" w:rsidR="00DF0666" w:rsidRDefault="00DF0666">
      <w:pPr>
        <w:pStyle w:val="TOC1"/>
        <w:rPr>
          <w:rFonts w:asciiTheme="minorHAnsi" w:eastAsiaTheme="minorEastAsia" w:hAnsiTheme="minorHAnsi" w:cstheme="minorBidi"/>
          <w:kern w:val="2"/>
          <w:szCs w:val="24"/>
          <w:lang w:val="en-US" w:eastAsia="en-US"/>
          <w14:ligatures w14:val="standardContextual"/>
        </w:rPr>
      </w:pPr>
      <w:hyperlink w:anchor="_Toc181441920" w:history="1">
        <w:r w:rsidRPr="00ED0D55">
          <w:rPr>
            <w:rStyle w:val="Hyperlink"/>
          </w:rPr>
          <w:t>3</w:t>
        </w:r>
        <w:r>
          <w:rPr>
            <w:rFonts w:asciiTheme="minorHAnsi" w:eastAsiaTheme="minorEastAsia" w:hAnsiTheme="minorHAnsi" w:cstheme="minorBidi"/>
            <w:kern w:val="2"/>
            <w:szCs w:val="24"/>
            <w:lang w:val="en-US" w:eastAsia="en-US"/>
            <w14:ligatures w14:val="standardContextual"/>
          </w:rPr>
          <w:tab/>
        </w:r>
        <w:r w:rsidRPr="00ED0D55">
          <w:rPr>
            <w:rStyle w:val="Hyperlink"/>
          </w:rPr>
          <w:t>Analyse UX</w:t>
        </w:r>
        <w:r>
          <w:rPr>
            <w:webHidden/>
          </w:rPr>
          <w:tab/>
        </w:r>
        <w:r>
          <w:rPr>
            <w:webHidden/>
          </w:rPr>
          <w:fldChar w:fldCharType="begin"/>
        </w:r>
        <w:r>
          <w:rPr>
            <w:webHidden/>
          </w:rPr>
          <w:instrText xml:space="preserve"> PAGEREF _Toc181441920 \h </w:instrText>
        </w:r>
        <w:r>
          <w:rPr>
            <w:webHidden/>
          </w:rPr>
        </w:r>
        <w:r>
          <w:rPr>
            <w:webHidden/>
          </w:rPr>
          <w:fldChar w:fldCharType="separate"/>
        </w:r>
        <w:r>
          <w:rPr>
            <w:webHidden/>
          </w:rPr>
          <w:t>10</w:t>
        </w:r>
        <w:r>
          <w:rPr>
            <w:webHidden/>
          </w:rPr>
          <w:fldChar w:fldCharType="end"/>
        </w:r>
      </w:hyperlink>
    </w:p>
    <w:p w14:paraId="426DB6F8" w14:textId="167467F8"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21" w:history="1">
        <w:r w:rsidRPr="00ED0D55">
          <w:rPr>
            <w:rStyle w:val="Hyperlink"/>
            <w:noProof/>
          </w:rPr>
          <w:t>3.1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Conception centrée utilisateur</w:t>
        </w:r>
        <w:r>
          <w:rPr>
            <w:noProof/>
            <w:webHidden/>
          </w:rPr>
          <w:tab/>
        </w:r>
        <w:r>
          <w:rPr>
            <w:noProof/>
            <w:webHidden/>
          </w:rPr>
          <w:fldChar w:fldCharType="begin"/>
        </w:r>
        <w:r>
          <w:rPr>
            <w:noProof/>
            <w:webHidden/>
          </w:rPr>
          <w:instrText xml:space="preserve"> PAGEREF _Toc181441921 \h </w:instrText>
        </w:r>
        <w:r>
          <w:rPr>
            <w:noProof/>
            <w:webHidden/>
          </w:rPr>
        </w:r>
        <w:r>
          <w:rPr>
            <w:noProof/>
            <w:webHidden/>
          </w:rPr>
          <w:fldChar w:fldCharType="separate"/>
        </w:r>
        <w:r>
          <w:rPr>
            <w:noProof/>
            <w:webHidden/>
          </w:rPr>
          <w:t>10</w:t>
        </w:r>
        <w:r>
          <w:rPr>
            <w:noProof/>
            <w:webHidden/>
          </w:rPr>
          <w:fldChar w:fldCharType="end"/>
        </w:r>
      </w:hyperlink>
    </w:p>
    <w:p w14:paraId="06111187" w14:textId="5A76B90E"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22" w:history="1">
        <w:r w:rsidRPr="00ED0D55">
          <w:rPr>
            <w:rStyle w:val="Hyperlink"/>
            <w:noProof/>
          </w:rPr>
          <w:t>3.2</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Choix de la palette graphique</w:t>
        </w:r>
        <w:r>
          <w:rPr>
            <w:noProof/>
            <w:webHidden/>
          </w:rPr>
          <w:tab/>
        </w:r>
        <w:r>
          <w:rPr>
            <w:noProof/>
            <w:webHidden/>
          </w:rPr>
          <w:fldChar w:fldCharType="begin"/>
        </w:r>
        <w:r>
          <w:rPr>
            <w:noProof/>
            <w:webHidden/>
          </w:rPr>
          <w:instrText xml:space="preserve"> PAGEREF _Toc181441922 \h </w:instrText>
        </w:r>
        <w:r>
          <w:rPr>
            <w:noProof/>
            <w:webHidden/>
          </w:rPr>
        </w:r>
        <w:r>
          <w:rPr>
            <w:noProof/>
            <w:webHidden/>
          </w:rPr>
          <w:fldChar w:fldCharType="separate"/>
        </w:r>
        <w:r>
          <w:rPr>
            <w:noProof/>
            <w:webHidden/>
          </w:rPr>
          <w:t>12</w:t>
        </w:r>
        <w:r>
          <w:rPr>
            <w:noProof/>
            <w:webHidden/>
          </w:rPr>
          <w:fldChar w:fldCharType="end"/>
        </w:r>
      </w:hyperlink>
    </w:p>
    <w:p w14:paraId="57DA1BD1" w14:textId="4C18C7A6"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23" w:history="1">
        <w:r w:rsidRPr="00ED0D55">
          <w:rPr>
            <w:rStyle w:val="Hyperlink"/>
            <w:noProof/>
          </w:rPr>
          <w:t>3.3</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Eco-conception</w:t>
        </w:r>
        <w:r>
          <w:rPr>
            <w:noProof/>
            <w:webHidden/>
          </w:rPr>
          <w:tab/>
        </w:r>
        <w:r>
          <w:rPr>
            <w:noProof/>
            <w:webHidden/>
          </w:rPr>
          <w:fldChar w:fldCharType="begin"/>
        </w:r>
        <w:r>
          <w:rPr>
            <w:noProof/>
            <w:webHidden/>
          </w:rPr>
          <w:instrText xml:space="preserve"> PAGEREF _Toc181441923 \h </w:instrText>
        </w:r>
        <w:r>
          <w:rPr>
            <w:noProof/>
            <w:webHidden/>
          </w:rPr>
        </w:r>
        <w:r>
          <w:rPr>
            <w:noProof/>
            <w:webHidden/>
          </w:rPr>
          <w:fldChar w:fldCharType="separate"/>
        </w:r>
        <w:r>
          <w:rPr>
            <w:noProof/>
            <w:webHidden/>
          </w:rPr>
          <w:t>13</w:t>
        </w:r>
        <w:r>
          <w:rPr>
            <w:noProof/>
            <w:webHidden/>
          </w:rPr>
          <w:fldChar w:fldCharType="end"/>
        </w:r>
      </w:hyperlink>
    </w:p>
    <w:p w14:paraId="656A0E78" w14:textId="2F838E65"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24" w:history="1">
        <w:r w:rsidRPr="00ED0D55">
          <w:rPr>
            <w:rStyle w:val="Hyperlink"/>
            <w:noProof/>
          </w:rPr>
          <w:t>3.4</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Accessibilité</w:t>
        </w:r>
        <w:r>
          <w:rPr>
            <w:noProof/>
            <w:webHidden/>
          </w:rPr>
          <w:tab/>
        </w:r>
        <w:r>
          <w:rPr>
            <w:noProof/>
            <w:webHidden/>
          </w:rPr>
          <w:fldChar w:fldCharType="begin"/>
        </w:r>
        <w:r>
          <w:rPr>
            <w:noProof/>
            <w:webHidden/>
          </w:rPr>
          <w:instrText xml:space="preserve"> PAGEREF _Toc181441924 \h </w:instrText>
        </w:r>
        <w:r>
          <w:rPr>
            <w:noProof/>
            <w:webHidden/>
          </w:rPr>
        </w:r>
        <w:r>
          <w:rPr>
            <w:noProof/>
            <w:webHidden/>
          </w:rPr>
          <w:fldChar w:fldCharType="separate"/>
        </w:r>
        <w:r>
          <w:rPr>
            <w:noProof/>
            <w:webHidden/>
          </w:rPr>
          <w:t>14</w:t>
        </w:r>
        <w:r>
          <w:rPr>
            <w:noProof/>
            <w:webHidden/>
          </w:rPr>
          <w:fldChar w:fldCharType="end"/>
        </w:r>
      </w:hyperlink>
    </w:p>
    <w:p w14:paraId="30BA00DD" w14:textId="69B8D45F" w:rsidR="00DF0666" w:rsidRDefault="00DF0666">
      <w:pPr>
        <w:pStyle w:val="TOC1"/>
        <w:rPr>
          <w:rFonts w:asciiTheme="minorHAnsi" w:eastAsiaTheme="minorEastAsia" w:hAnsiTheme="minorHAnsi" w:cstheme="minorBidi"/>
          <w:kern w:val="2"/>
          <w:szCs w:val="24"/>
          <w:lang w:val="en-US" w:eastAsia="en-US"/>
          <w14:ligatures w14:val="standardContextual"/>
        </w:rPr>
      </w:pPr>
      <w:hyperlink w:anchor="_Toc181441925" w:history="1">
        <w:r w:rsidRPr="00ED0D55">
          <w:rPr>
            <w:rStyle w:val="Hyperlink"/>
          </w:rPr>
          <w:t>4</w:t>
        </w:r>
        <w:r>
          <w:rPr>
            <w:rFonts w:asciiTheme="minorHAnsi" w:eastAsiaTheme="minorEastAsia" w:hAnsiTheme="minorHAnsi" w:cstheme="minorBidi"/>
            <w:kern w:val="2"/>
            <w:szCs w:val="24"/>
            <w:lang w:val="en-US" w:eastAsia="en-US"/>
            <w14:ligatures w14:val="standardContextual"/>
          </w:rPr>
          <w:tab/>
        </w:r>
        <w:r w:rsidRPr="00ED0D55">
          <w:rPr>
            <w:rStyle w:val="Hyperlink"/>
          </w:rPr>
          <w:t>Conception UX</w:t>
        </w:r>
        <w:r>
          <w:rPr>
            <w:webHidden/>
          </w:rPr>
          <w:tab/>
        </w:r>
        <w:r>
          <w:rPr>
            <w:webHidden/>
          </w:rPr>
          <w:fldChar w:fldCharType="begin"/>
        </w:r>
        <w:r>
          <w:rPr>
            <w:webHidden/>
          </w:rPr>
          <w:instrText xml:space="preserve"> PAGEREF _Toc181441925 \h </w:instrText>
        </w:r>
        <w:r>
          <w:rPr>
            <w:webHidden/>
          </w:rPr>
        </w:r>
        <w:r>
          <w:rPr>
            <w:webHidden/>
          </w:rPr>
          <w:fldChar w:fldCharType="separate"/>
        </w:r>
        <w:r>
          <w:rPr>
            <w:webHidden/>
          </w:rPr>
          <w:t>15</w:t>
        </w:r>
        <w:r>
          <w:rPr>
            <w:webHidden/>
          </w:rPr>
          <w:fldChar w:fldCharType="end"/>
        </w:r>
      </w:hyperlink>
    </w:p>
    <w:p w14:paraId="6ABFEE02" w14:textId="52009853"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26" w:history="1">
        <w:r w:rsidRPr="00ED0D55">
          <w:rPr>
            <w:rStyle w:val="Hyperlink"/>
            <w:noProof/>
          </w:rPr>
          <w:t>4.1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Définition des wireframes</w:t>
        </w:r>
        <w:r>
          <w:rPr>
            <w:noProof/>
            <w:webHidden/>
          </w:rPr>
          <w:tab/>
        </w:r>
        <w:r>
          <w:rPr>
            <w:noProof/>
            <w:webHidden/>
          </w:rPr>
          <w:fldChar w:fldCharType="begin"/>
        </w:r>
        <w:r>
          <w:rPr>
            <w:noProof/>
            <w:webHidden/>
          </w:rPr>
          <w:instrText xml:space="preserve"> PAGEREF _Toc181441926 \h </w:instrText>
        </w:r>
        <w:r>
          <w:rPr>
            <w:noProof/>
            <w:webHidden/>
          </w:rPr>
        </w:r>
        <w:r>
          <w:rPr>
            <w:noProof/>
            <w:webHidden/>
          </w:rPr>
          <w:fldChar w:fldCharType="separate"/>
        </w:r>
        <w:r>
          <w:rPr>
            <w:noProof/>
            <w:webHidden/>
          </w:rPr>
          <w:t>15</w:t>
        </w:r>
        <w:r>
          <w:rPr>
            <w:noProof/>
            <w:webHidden/>
          </w:rPr>
          <w:fldChar w:fldCharType="end"/>
        </w:r>
      </w:hyperlink>
    </w:p>
    <w:p w14:paraId="601AA6C1" w14:textId="5EB9291F"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27" w:history="1">
        <w:r w:rsidRPr="00ED0D55">
          <w:rPr>
            <w:rStyle w:val="Hyperlink"/>
            <w:noProof/>
          </w:rPr>
          <w:t>4.2</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Choix effectués</w:t>
        </w:r>
        <w:r>
          <w:rPr>
            <w:noProof/>
            <w:webHidden/>
          </w:rPr>
          <w:tab/>
        </w:r>
        <w:r>
          <w:rPr>
            <w:noProof/>
            <w:webHidden/>
          </w:rPr>
          <w:fldChar w:fldCharType="begin"/>
        </w:r>
        <w:r>
          <w:rPr>
            <w:noProof/>
            <w:webHidden/>
          </w:rPr>
          <w:instrText xml:space="preserve"> PAGEREF _Toc181441927 \h </w:instrText>
        </w:r>
        <w:r>
          <w:rPr>
            <w:noProof/>
            <w:webHidden/>
          </w:rPr>
        </w:r>
        <w:r>
          <w:rPr>
            <w:noProof/>
            <w:webHidden/>
          </w:rPr>
          <w:fldChar w:fldCharType="separate"/>
        </w:r>
        <w:r>
          <w:rPr>
            <w:noProof/>
            <w:webHidden/>
          </w:rPr>
          <w:t>18</w:t>
        </w:r>
        <w:r>
          <w:rPr>
            <w:noProof/>
            <w:webHidden/>
          </w:rPr>
          <w:fldChar w:fldCharType="end"/>
        </w:r>
      </w:hyperlink>
    </w:p>
    <w:p w14:paraId="797C26C2" w14:textId="23B8A8A6" w:rsidR="00DF0666" w:rsidRDefault="00DF0666">
      <w:pPr>
        <w:pStyle w:val="TOC1"/>
        <w:rPr>
          <w:rFonts w:asciiTheme="minorHAnsi" w:eastAsiaTheme="minorEastAsia" w:hAnsiTheme="minorHAnsi" w:cstheme="minorBidi"/>
          <w:kern w:val="2"/>
          <w:szCs w:val="24"/>
          <w:lang w:val="en-US" w:eastAsia="en-US"/>
          <w14:ligatures w14:val="standardContextual"/>
        </w:rPr>
      </w:pPr>
      <w:hyperlink w:anchor="_Toc181441928" w:history="1">
        <w:r w:rsidRPr="00ED0D55">
          <w:rPr>
            <w:rStyle w:val="Hyperlink"/>
          </w:rPr>
          <w:t>5</w:t>
        </w:r>
        <w:r>
          <w:rPr>
            <w:rFonts w:asciiTheme="minorHAnsi" w:eastAsiaTheme="minorEastAsia" w:hAnsiTheme="minorHAnsi" w:cstheme="minorBidi"/>
            <w:kern w:val="2"/>
            <w:szCs w:val="24"/>
            <w:lang w:val="en-US" w:eastAsia="en-US"/>
            <w14:ligatures w14:val="standardContextual"/>
          </w:rPr>
          <w:tab/>
        </w:r>
        <w:r w:rsidRPr="00ED0D55">
          <w:rPr>
            <w:rStyle w:val="Hyperlink"/>
          </w:rPr>
          <w:t>Réalisation</w:t>
        </w:r>
        <w:r>
          <w:rPr>
            <w:webHidden/>
          </w:rPr>
          <w:tab/>
        </w:r>
        <w:r>
          <w:rPr>
            <w:webHidden/>
          </w:rPr>
          <w:fldChar w:fldCharType="begin"/>
        </w:r>
        <w:r>
          <w:rPr>
            <w:webHidden/>
          </w:rPr>
          <w:instrText xml:space="preserve"> PAGEREF _Toc181441928 \h </w:instrText>
        </w:r>
        <w:r>
          <w:rPr>
            <w:webHidden/>
          </w:rPr>
        </w:r>
        <w:r>
          <w:rPr>
            <w:webHidden/>
          </w:rPr>
          <w:fldChar w:fldCharType="separate"/>
        </w:r>
        <w:r>
          <w:rPr>
            <w:webHidden/>
          </w:rPr>
          <w:t>19</w:t>
        </w:r>
        <w:r>
          <w:rPr>
            <w:webHidden/>
          </w:rPr>
          <w:fldChar w:fldCharType="end"/>
        </w:r>
      </w:hyperlink>
    </w:p>
    <w:p w14:paraId="2AE7C8DA" w14:textId="75D5F001"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29" w:history="1">
        <w:r w:rsidRPr="00ED0D55">
          <w:rPr>
            <w:rStyle w:val="Hyperlink"/>
            <w:noProof/>
          </w:rPr>
          <w:t>5.1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Points de design spécifiques</w:t>
        </w:r>
        <w:r>
          <w:rPr>
            <w:noProof/>
            <w:webHidden/>
          </w:rPr>
          <w:tab/>
        </w:r>
        <w:r>
          <w:rPr>
            <w:noProof/>
            <w:webHidden/>
          </w:rPr>
          <w:fldChar w:fldCharType="begin"/>
        </w:r>
        <w:r>
          <w:rPr>
            <w:noProof/>
            <w:webHidden/>
          </w:rPr>
          <w:instrText xml:space="preserve"> PAGEREF _Toc181441929 \h </w:instrText>
        </w:r>
        <w:r>
          <w:rPr>
            <w:noProof/>
            <w:webHidden/>
          </w:rPr>
        </w:r>
        <w:r>
          <w:rPr>
            <w:noProof/>
            <w:webHidden/>
          </w:rPr>
          <w:fldChar w:fldCharType="separate"/>
        </w:r>
        <w:r>
          <w:rPr>
            <w:noProof/>
            <w:webHidden/>
          </w:rPr>
          <w:t>19</w:t>
        </w:r>
        <w:r>
          <w:rPr>
            <w:noProof/>
            <w:webHidden/>
          </w:rPr>
          <w:fldChar w:fldCharType="end"/>
        </w:r>
      </w:hyperlink>
    </w:p>
    <w:p w14:paraId="19112E16" w14:textId="2A571AC3"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0" w:history="1">
        <w:r w:rsidRPr="00ED0D55">
          <w:rPr>
            <w:rStyle w:val="Hyperlink"/>
            <w:noProof/>
          </w:rPr>
          <w:t>5.1.1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Système Basé sur les Composants (CBS)</w:t>
        </w:r>
        <w:r>
          <w:rPr>
            <w:noProof/>
            <w:webHidden/>
          </w:rPr>
          <w:tab/>
        </w:r>
        <w:r>
          <w:rPr>
            <w:noProof/>
            <w:webHidden/>
          </w:rPr>
          <w:fldChar w:fldCharType="begin"/>
        </w:r>
        <w:r>
          <w:rPr>
            <w:noProof/>
            <w:webHidden/>
          </w:rPr>
          <w:instrText xml:space="preserve"> PAGEREF _Toc181441930 \h </w:instrText>
        </w:r>
        <w:r>
          <w:rPr>
            <w:noProof/>
            <w:webHidden/>
          </w:rPr>
        </w:r>
        <w:r>
          <w:rPr>
            <w:noProof/>
            <w:webHidden/>
          </w:rPr>
          <w:fldChar w:fldCharType="separate"/>
        </w:r>
        <w:r>
          <w:rPr>
            <w:noProof/>
            <w:webHidden/>
          </w:rPr>
          <w:t>19</w:t>
        </w:r>
        <w:r>
          <w:rPr>
            <w:noProof/>
            <w:webHidden/>
          </w:rPr>
          <w:fldChar w:fldCharType="end"/>
        </w:r>
      </w:hyperlink>
    </w:p>
    <w:p w14:paraId="4321C222" w14:textId="53BC80F5"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1" w:history="1">
        <w:r w:rsidRPr="00ED0D55">
          <w:rPr>
            <w:rStyle w:val="Hyperlink"/>
            <w:noProof/>
          </w:rPr>
          <w:t>5.1.2</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Gestion de la Destruction des Balles Hors de l'Écran</w:t>
        </w:r>
        <w:r>
          <w:rPr>
            <w:noProof/>
            <w:webHidden/>
          </w:rPr>
          <w:tab/>
        </w:r>
        <w:r>
          <w:rPr>
            <w:noProof/>
            <w:webHidden/>
          </w:rPr>
          <w:fldChar w:fldCharType="begin"/>
        </w:r>
        <w:r>
          <w:rPr>
            <w:noProof/>
            <w:webHidden/>
          </w:rPr>
          <w:instrText xml:space="preserve"> PAGEREF _Toc181441931 \h </w:instrText>
        </w:r>
        <w:r>
          <w:rPr>
            <w:noProof/>
            <w:webHidden/>
          </w:rPr>
        </w:r>
        <w:r>
          <w:rPr>
            <w:noProof/>
            <w:webHidden/>
          </w:rPr>
          <w:fldChar w:fldCharType="separate"/>
        </w:r>
        <w:r>
          <w:rPr>
            <w:noProof/>
            <w:webHidden/>
          </w:rPr>
          <w:t>20</w:t>
        </w:r>
        <w:r>
          <w:rPr>
            <w:noProof/>
            <w:webHidden/>
          </w:rPr>
          <w:fldChar w:fldCharType="end"/>
        </w:r>
      </w:hyperlink>
    </w:p>
    <w:p w14:paraId="0121586A" w14:textId="0EF380C6"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2" w:history="1">
        <w:r w:rsidRPr="00ED0D55">
          <w:rPr>
            <w:rStyle w:val="Hyperlink"/>
            <w:noProof/>
          </w:rPr>
          <w:t>5.1.3</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Logique de Mouvement des Ennemis</w:t>
        </w:r>
        <w:r>
          <w:rPr>
            <w:noProof/>
            <w:webHidden/>
          </w:rPr>
          <w:tab/>
        </w:r>
        <w:r>
          <w:rPr>
            <w:noProof/>
            <w:webHidden/>
          </w:rPr>
          <w:fldChar w:fldCharType="begin"/>
        </w:r>
        <w:r>
          <w:rPr>
            <w:noProof/>
            <w:webHidden/>
          </w:rPr>
          <w:instrText xml:space="preserve"> PAGEREF _Toc181441932 \h </w:instrText>
        </w:r>
        <w:r>
          <w:rPr>
            <w:noProof/>
            <w:webHidden/>
          </w:rPr>
        </w:r>
        <w:r>
          <w:rPr>
            <w:noProof/>
            <w:webHidden/>
          </w:rPr>
          <w:fldChar w:fldCharType="separate"/>
        </w:r>
        <w:r>
          <w:rPr>
            <w:noProof/>
            <w:webHidden/>
          </w:rPr>
          <w:t>21</w:t>
        </w:r>
        <w:r>
          <w:rPr>
            <w:noProof/>
            <w:webHidden/>
          </w:rPr>
          <w:fldChar w:fldCharType="end"/>
        </w:r>
      </w:hyperlink>
    </w:p>
    <w:p w14:paraId="7749879D" w14:textId="12052066"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3" w:history="1">
        <w:r w:rsidRPr="00ED0D55">
          <w:rPr>
            <w:rStyle w:val="Hyperlink"/>
            <w:iCs/>
            <w:noProof/>
          </w:rPr>
          <w:t>5.2</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Déroulement</w:t>
        </w:r>
        <w:r>
          <w:rPr>
            <w:noProof/>
            <w:webHidden/>
          </w:rPr>
          <w:tab/>
        </w:r>
        <w:r>
          <w:rPr>
            <w:noProof/>
            <w:webHidden/>
          </w:rPr>
          <w:fldChar w:fldCharType="begin"/>
        </w:r>
        <w:r>
          <w:rPr>
            <w:noProof/>
            <w:webHidden/>
          </w:rPr>
          <w:instrText xml:space="preserve"> PAGEREF _Toc181441933 \h </w:instrText>
        </w:r>
        <w:r>
          <w:rPr>
            <w:noProof/>
            <w:webHidden/>
          </w:rPr>
        </w:r>
        <w:r>
          <w:rPr>
            <w:noProof/>
            <w:webHidden/>
          </w:rPr>
          <w:fldChar w:fldCharType="separate"/>
        </w:r>
        <w:r>
          <w:rPr>
            <w:noProof/>
            <w:webHidden/>
          </w:rPr>
          <w:t>22</w:t>
        </w:r>
        <w:r>
          <w:rPr>
            <w:noProof/>
            <w:webHidden/>
          </w:rPr>
          <w:fldChar w:fldCharType="end"/>
        </w:r>
      </w:hyperlink>
    </w:p>
    <w:p w14:paraId="5AE47936" w14:textId="2E05E4EA"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4" w:history="1">
        <w:r w:rsidRPr="00ED0D55">
          <w:rPr>
            <w:rStyle w:val="Hyperlink"/>
            <w:noProof/>
            <w:lang w:val="en-US"/>
          </w:rPr>
          <w:t>5.2.1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Déplacement du joueur</w:t>
        </w:r>
        <w:r>
          <w:rPr>
            <w:noProof/>
            <w:webHidden/>
          </w:rPr>
          <w:tab/>
        </w:r>
        <w:r>
          <w:rPr>
            <w:noProof/>
            <w:webHidden/>
          </w:rPr>
          <w:fldChar w:fldCharType="begin"/>
        </w:r>
        <w:r>
          <w:rPr>
            <w:noProof/>
            <w:webHidden/>
          </w:rPr>
          <w:instrText xml:space="preserve"> PAGEREF _Toc181441934 \h </w:instrText>
        </w:r>
        <w:r>
          <w:rPr>
            <w:noProof/>
            <w:webHidden/>
          </w:rPr>
        </w:r>
        <w:r>
          <w:rPr>
            <w:noProof/>
            <w:webHidden/>
          </w:rPr>
          <w:fldChar w:fldCharType="separate"/>
        </w:r>
        <w:r>
          <w:rPr>
            <w:noProof/>
            <w:webHidden/>
          </w:rPr>
          <w:t>22</w:t>
        </w:r>
        <w:r>
          <w:rPr>
            <w:noProof/>
            <w:webHidden/>
          </w:rPr>
          <w:fldChar w:fldCharType="end"/>
        </w:r>
      </w:hyperlink>
    </w:p>
    <w:p w14:paraId="0A0AF6A5" w14:textId="7E058556"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5" w:history="1">
        <w:r w:rsidRPr="00ED0D55">
          <w:rPr>
            <w:rStyle w:val="Hyperlink"/>
            <w:noProof/>
            <w:lang w:val="en-US"/>
          </w:rPr>
          <w:t>5.2.2</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Mécaniques d'attaque du joueur</w:t>
        </w:r>
        <w:r>
          <w:rPr>
            <w:noProof/>
            <w:webHidden/>
          </w:rPr>
          <w:tab/>
        </w:r>
        <w:r>
          <w:rPr>
            <w:noProof/>
            <w:webHidden/>
          </w:rPr>
          <w:fldChar w:fldCharType="begin"/>
        </w:r>
        <w:r>
          <w:rPr>
            <w:noProof/>
            <w:webHidden/>
          </w:rPr>
          <w:instrText xml:space="preserve"> PAGEREF _Toc181441935 \h </w:instrText>
        </w:r>
        <w:r>
          <w:rPr>
            <w:noProof/>
            <w:webHidden/>
          </w:rPr>
        </w:r>
        <w:r>
          <w:rPr>
            <w:noProof/>
            <w:webHidden/>
          </w:rPr>
          <w:fldChar w:fldCharType="separate"/>
        </w:r>
        <w:r>
          <w:rPr>
            <w:noProof/>
            <w:webHidden/>
          </w:rPr>
          <w:t>22</w:t>
        </w:r>
        <w:r>
          <w:rPr>
            <w:noProof/>
            <w:webHidden/>
          </w:rPr>
          <w:fldChar w:fldCharType="end"/>
        </w:r>
      </w:hyperlink>
    </w:p>
    <w:p w14:paraId="61A4CC3D" w14:textId="2666AE8E"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6" w:history="1">
        <w:r w:rsidRPr="00ED0D55">
          <w:rPr>
            <w:rStyle w:val="Hyperlink"/>
            <w:noProof/>
            <w:lang w:val="en-US"/>
          </w:rPr>
          <w:t>5.2.3</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Mécaniques de défense du joueur</w:t>
        </w:r>
        <w:r>
          <w:rPr>
            <w:noProof/>
            <w:webHidden/>
          </w:rPr>
          <w:tab/>
        </w:r>
        <w:r>
          <w:rPr>
            <w:noProof/>
            <w:webHidden/>
          </w:rPr>
          <w:fldChar w:fldCharType="begin"/>
        </w:r>
        <w:r>
          <w:rPr>
            <w:noProof/>
            <w:webHidden/>
          </w:rPr>
          <w:instrText xml:space="preserve"> PAGEREF _Toc181441936 \h </w:instrText>
        </w:r>
        <w:r>
          <w:rPr>
            <w:noProof/>
            <w:webHidden/>
          </w:rPr>
        </w:r>
        <w:r>
          <w:rPr>
            <w:noProof/>
            <w:webHidden/>
          </w:rPr>
          <w:fldChar w:fldCharType="separate"/>
        </w:r>
        <w:r>
          <w:rPr>
            <w:noProof/>
            <w:webHidden/>
          </w:rPr>
          <w:t>22</w:t>
        </w:r>
        <w:r>
          <w:rPr>
            <w:noProof/>
            <w:webHidden/>
          </w:rPr>
          <w:fldChar w:fldCharType="end"/>
        </w:r>
      </w:hyperlink>
    </w:p>
    <w:p w14:paraId="0A3C3820" w14:textId="1133B18A"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7" w:history="1">
        <w:r w:rsidRPr="00ED0D55">
          <w:rPr>
            <w:rStyle w:val="Hyperlink"/>
            <w:noProof/>
          </w:rPr>
          <w:t>5.2.4</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Progression dans le jeu (niveaux)</w:t>
        </w:r>
        <w:r>
          <w:rPr>
            <w:noProof/>
            <w:webHidden/>
          </w:rPr>
          <w:tab/>
        </w:r>
        <w:r>
          <w:rPr>
            <w:noProof/>
            <w:webHidden/>
          </w:rPr>
          <w:fldChar w:fldCharType="begin"/>
        </w:r>
        <w:r>
          <w:rPr>
            <w:noProof/>
            <w:webHidden/>
          </w:rPr>
          <w:instrText xml:space="preserve"> PAGEREF _Toc181441937 \h </w:instrText>
        </w:r>
        <w:r>
          <w:rPr>
            <w:noProof/>
            <w:webHidden/>
          </w:rPr>
        </w:r>
        <w:r>
          <w:rPr>
            <w:noProof/>
            <w:webHidden/>
          </w:rPr>
          <w:fldChar w:fldCharType="separate"/>
        </w:r>
        <w:r>
          <w:rPr>
            <w:noProof/>
            <w:webHidden/>
          </w:rPr>
          <w:t>22</w:t>
        </w:r>
        <w:r>
          <w:rPr>
            <w:noProof/>
            <w:webHidden/>
          </w:rPr>
          <w:fldChar w:fldCharType="end"/>
        </w:r>
      </w:hyperlink>
    </w:p>
    <w:p w14:paraId="4341CFAF" w14:textId="179AF7C8"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8" w:history="1">
        <w:r w:rsidRPr="00ED0D55">
          <w:rPr>
            <w:rStyle w:val="Hyperlink"/>
            <w:noProof/>
            <w:lang w:val="en-US"/>
          </w:rPr>
          <w:t>5.2.5</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Système de santé</w:t>
        </w:r>
        <w:r>
          <w:rPr>
            <w:noProof/>
            <w:webHidden/>
          </w:rPr>
          <w:tab/>
        </w:r>
        <w:r>
          <w:rPr>
            <w:noProof/>
            <w:webHidden/>
          </w:rPr>
          <w:fldChar w:fldCharType="begin"/>
        </w:r>
        <w:r>
          <w:rPr>
            <w:noProof/>
            <w:webHidden/>
          </w:rPr>
          <w:instrText xml:space="preserve"> PAGEREF _Toc181441938 \h </w:instrText>
        </w:r>
        <w:r>
          <w:rPr>
            <w:noProof/>
            <w:webHidden/>
          </w:rPr>
        </w:r>
        <w:r>
          <w:rPr>
            <w:noProof/>
            <w:webHidden/>
          </w:rPr>
          <w:fldChar w:fldCharType="separate"/>
        </w:r>
        <w:r>
          <w:rPr>
            <w:noProof/>
            <w:webHidden/>
          </w:rPr>
          <w:t>23</w:t>
        </w:r>
        <w:r>
          <w:rPr>
            <w:noProof/>
            <w:webHidden/>
          </w:rPr>
          <w:fldChar w:fldCharType="end"/>
        </w:r>
      </w:hyperlink>
    </w:p>
    <w:p w14:paraId="4EC93EEB" w14:textId="4F140BA1"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39" w:history="1">
        <w:r w:rsidRPr="00ED0D55">
          <w:rPr>
            <w:rStyle w:val="Hyperlink"/>
            <w:noProof/>
            <w:lang w:val="en-US"/>
          </w:rPr>
          <w:t>5.2.6</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Déplacement des ennemis</w:t>
        </w:r>
        <w:r>
          <w:rPr>
            <w:noProof/>
            <w:webHidden/>
          </w:rPr>
          <w:tab/>
        </w:r>
        <w:r>
          <w:rPr>
            <w:noProof/>
            <w:webHidden/>
          </w:rPr>
          <w:fldChar w:fldCharType="begin"/>
        </w:r>
        <w:r>
          <w:rPr>
            <w:noProof/>
            <w:webHidden/>
          </w:rPr>
          <w:instrText xml:space="preserve"> PAGEREF _Toc181441939 \h </w:instrText>
        </w:r>
        <w:r>
          <w:rPr>
            <w:noProof/>
            <w:webHidden/>
          </w:rPr>
        </w:r>
        <w:r>
          <w:rPr>
            <w:noProof/>
            <w:webHidden/>
          </w:rPr>
          <w:fldChar w:fldCharType="separate"/>
        </w:r>
        <w:r>
          <w:rPr>
            <w:noProof/>
            <w:webHidden/>
          </w:rPr>
          <w:t>23</w:t>
        </w:r>
        <w:r>
          <w:rPr>
            <w:noProof/>
            <w:webHidden/>
          </w:rPr>
          <w:fldChar w:fldCharType="end"/>
        </w:r>
      </w:hyperlink>
    </w:p>
    <w:p w14:paraId="197FAF1D" w14:textId="1A05161A"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40" w:history="1">
        <w:r w:rsidRPr="00ED0D55">
          <w:rPr>
            <w:rStyle w:val="Hyperlink"/>
            <w:noProof/>
            <w:lang w:val="en-US"/>
          </w:rPr>
          <w:t>5.2.7</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Mécaniques d'attaque des ennemis</w:t>
        </w:r>
        <w:r>
          <w:rPr>
            <w:noProof/>
            <w:webHidden/>
          </w:rPr>
          <w:tab/>
        </w:r>
        <w:r>
          <w:rPr>
            <w:noProof/>
            <w:webHidden/>
          </w:rPr>
          <w:fldChar w:fldCharType="begin"/>
        </w:r>
        <w:r>
          <w:rPr>
            <w:noProof/>
            <w:webHidden/>
          </w:rPr>
          <w:instrText xml:space="preserve"> PAGEREF _Toc181441940 \h </w:instrText>
        </w:r>
        <w:r>
          <w:rPr>
            <w:noProof/>
            <w:webHidden/>
          </w:rPr>
        </w:r>
        <w:r>
          <w:rPr>
            <w:noProof/>
            <w:webHidden/>
          </w:rPr>
          <w:fldChar w:fldCharType="separate"/>
        </w:r>
        <w:r>
          <w:rPr>
            <w:noProof/>
            <w:webHidden/>
          </w:rPr>
          <w:t>23</w:t>
        </w:r>
        <w:r>
          <w:rPr>
            <w:noProof/>
            <w:webHidden/>
          </w:rPr>
          <w:fldChar w:fldCharType="end"/>
        </w:r>
      </w:hyperlink>
    </w:p>
    <w:p w14:paraId="526DBB09" w14:textId="37192E78"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41" w:history="1">
        <w:r w:rsidRPr="00ED0D55">
          <w:rPr>
            <w:rStyle w:val="Hyperlink"/>
            <w:i/>
            <w:iCs/>
            <w:noProof/>
          </w:rPr>
          <w:t>5.3</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Mise en place de l’environnement de travail</w:t>
        </w:r>
        <w:r>
          <w:rPr>
            <w:noProof/>
            <w:webHidden/>
          </w:rPr>
          <w:tab/>
        </w:r>
        <w:r>
          <w:rPr>
            <w:noProof/>
            <w:webHidden/>
          </w:rPr>
          <w:fldChar w:fldCharType="begin"/>
        </w:r>
        <w:r>
          <w:rPr>
            <w:noProof/>
            <w:webHidden/>
          </w:rPr>
          <w:instrText xml:space="preserve"> PAGEREF _Toc181441941 \h </w:instrText>
        </w:r>
        <w:r>
          <w:rPr>
            <w:noProof/>
            <w:webHidden/>
          </w:rPr>
        </w:r>
        <w:r>
          <w:rPr>
            <w:noProof/>
            <w:webHidden/>
          </w:rPr>
          <w:fldChar w:fldCharType="separate"/>
        </w:r>
        <w:r>
          <w:rPr>
            <w:noProof/>
            <w:webHidden/>
          </w:rPr>
          <w:t>23</w:t>
        </w:r>
        <w:r>
          <w:rPr>
            <w:noProof/>
            <w:webHidden/>
          </w:rPr>
          <w:fldChar w:fldCharType="end"/>
        </w:r>
      </w:hyperlink>
    </w:p>
    <w:p w14:paraId="56AD1765" w14:textId="49C73C62"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42" w:history="1">
        <w:r w:rsidRPr="00ED0D55">
          <w:rPr>
            <w:rStyle w:val="Hyperlink"/>
            <w:noProof/>
            <w:lang w:val="en-US"/>
          </w:rPr>
          <w:t>5.3.1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Accéder au code source</w:t>
        </w:r>
        <w:r>
          <w:rPr>
            <w:noProof/>
            <w:webHidden/>
          </w:rPr>
          <w:tab/>
        </w:r>
        <w:r>
          <w:rPr>
            <w:noProof/>
            <w:webHidden/>
          </w:rPr>
          <w:fldChar w:fldCharType="begin"/>
        </w:r>
        <w:r>
          <w:rPr>
            <w:noProof/>
            <w:webHidden/>
          </w:rPr>
          <w:instrText xml:space="preserve"> PAGEREF _Toc181441942 \h </w:instrText>
        </w:r>
        <w:r>
          <w:rPr>
            <w:noProof/>
            <w:webHidden/>
          </w:rPr>
        </w:r>
        <w:r>
          <w:rPr>
            <w:noProof/>
            <w:webHidden/>
          </w:rPr>
          <w:fldChar w:fldCharType="separate"/>
        </w:r>
        <w:r>
          <w:rPr>
            <w:noProof/>
            <w:webHidden/>
          </w:rPr>
          <w:t>23</w:t>
        </w:r>
        <w:r>
          <w:rPr>
            <w:noProof/>
            <w:webHidden/>
          </w:rPr>
          <w:fldChar w:fldCharType="end"/>
        </w:r>
      </w:hyperlink>
    </w:p>
    <w:p w14:paraId="49675056" w14:textId="25C9067E"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43" w:history="1">
        <w:r w:rsidRPr="00ED0D55">
          <w:rPr>
            <w:rStyle w:val="Hyperlink"/>
            <w:noProof/>
          </w:rPr>
          <w:t>5.3.2</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Versions des systèmes d'exploitation et des outils logiciels</w:t>
        </w:r>
        <w:r>
          <w:rPr>
            <w:noProof/>
            <w:webHidden/>
          </w:rPr>
          <w:tab/>
        </w:r>
        <w:r>
          <w:rPr>
            <w:noProof/>
            <w:webHidden/>
          </w:rPr>
          <w:fldChar w:fldCharType="begin"/>
        </w:r>
        <w:r>
          <w:rPr>
            <w:noProof/>
            <w:webHidden/>
          </w:rPr>
          <w:instrText xml:space="preserve"> PAGEREF _Toc181441943 \h </w:instrText>
        </w:r>
        <w:r>
          <w:rPr>
            <w:noProof/>
            <w:webHidden/>
          </w:rPr>
        </w:r>
        <w:r>
          <w:rPr>
            <w:noProof/>
            <w:webHidden/>
          </w:rPr>
          <w:fldChar w:fldCharType="separate"/>
        </w:r>
        <w:r>
          <w:rPr>
            <w:noProof/>
            <w:webHidden/>
          </w:rPr>
          <w:t>24</w:t>
        </w:r>
        <w:r>
          <w:rPr>
            <w:noProof/>
            <w:webHidden/>
          </w:rPr>
          <w:fldChar w:fldCharType="end"/>
        </w:r>
      </w:hyperlink>
    </w:p>
    <w:p w14:paraId="1B81DA7F" w14:textId="3F4E4E7C"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44" w:history="1">
        <w:r w:rsidRPr="00ED0D55">
          <w:rPr>
            <w:rStyle w:val="Hyperlink"/>
            <w:noProof/>
          </w:rPr>
          <w:t>5.3.3</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Liste de tous les fichiers et une rapide description de leur contenu</w:t>
        </w:r>
        <w:r>
          <w:rPr>
            <w:noProof/>
            <w:webHidden/>
          </w:rPr>
          <w:tab/>
        </w:r>
        <w:r>
          <w:rPr>
            <w:noProof/>
            <w:webHidden/>
          </w:rPr>
          <w:fldChar w:fldCharType="begin"/>
        </w:r>
        <w:r>
          <w:rPr>
            <w:noProof/>
            <w:webHidden/>
          </w:rPr>
          <w:instrText xml:space="preserve"> PAGEREF _Toc181441944 \h </w:instrText>
        </w:r>
        <w:r>
          <w:rPr>
            <w:noProof/>
            <w:webHidden/>
          </w:rPr>
        </w:r>
        <w:r>
          <w:rPr>
            <w:noProof/>
            <w:webHidden/>
          </w:rPr>
          <w:fldChar w:fldCharType="separate"/>
        </w:r>
        <w:r>
          <w:rPr>
            <w:noProof/>
            <w:webHidden/>
          </w:rPr>
          <w:t>25</w:t>
        </w:r>
        <w:r>
          <w:rPr>
            <w:noProof/>
            <w:webHidden/>
          </w:rPr>
          <w:fldChar w:fldCharType="end"/>
        </w:r>
      </w:hyperlink>
    </w:p>
    <w:p w14:paraId="5FA7F926" w14:textId="3E33A2DA"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45" w:history="1">
        <w:r w:rsidRPr="00ED0D55">
          <w:rPr>
            <w:rStyle w:val="Hyperlink"/>
            <w:i/>
            <w:iCs/>
            <w:noProof/>
          </w:rPr>
          <w:t>5.4</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Description des tests effectués</w:t>
        </w:r>
        <w:r>
          <w:rPr>
            <w:noProof/>
            <w:webHidden/>
          </w:rPr>
          <w:tab/>
        </w:r>
        <w:r>
          <w:rPr>
            <w:noProof/>
            <w:webHidden/>
          </w:rPr>
          <w:fldChar w:fldCharType="begin"/>
        </w:r>
        <w:r>
          <w:rPr>
            <w:noProof/>
            <w:webHidden/>
          </w:rPr>
          <w:instrText xml:space="preserve"> PAGEREF _Toc181441945 \h </w:instrText>
        </w:r>
        <w:r>
          <w:rPr>
            <w:noProof/>
            <w:webHidden/>
          </w:rPr>
        </w:r>
        <w:r>
          <w:rPr>
            <w:noProof/>
            <w:webHidden/>
          </w:rPr>
          <w:fldChar w:fldCharType="separate"/>
        </w:r>
        <w:r>
          <w:rPr>
            <w:noProof/>
            <w:webHidden/>
          </w:rPr>
          <w:t>26</w:t>
        </w:r>
        <w:r>
          <w:rPr>
            <w:noProof/>
            <w:webHidden/>
          </w:rPr>
          <w:fldChar w:fldCharType="end"/>
        </w:r>
      </w:hyperlink>
    </w:p>
    <w:p w14:paraId="4A0E1DCA" w14:textId="443F06A4" w:rsidR="00DF0666" w:rsidRDefault="00DF0666">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46" w:history="1">
        <w:r w:rsidRPr="00ED0D55">
          <w:rPr>
            <w:rStyle w:val="Hyperlink"/>
            <w:noProof/>
          </w:rPr>
          <w:t>5.4.1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Sprint 1</w:t>
        </w:r>
        <w:r>
          <w:rPr>
            <w:noProof/>
            <w:webHidden/>
          </w:rPr>
          <w:tab/>
        </w:r>
        <w:r>
          <w:rPr>
            <w:noProof/>
            <w:webHidden/>
          </w:rPr>
          <w:fldChar w:fldCharType="begin"/>
        </w:r>
        <w:r>
          <w:rPr>
            <w:noProof/>
            <w:webHidden/>
          </w:rPr>
          <w:instrText xml:space="preserve"> PAGEREF _Toc181441946 \h </w:instrText>
        </w:r>
        <w:r>
          <w:rPr>
            <w:noProof/>
            <w:webHidden/>
          </w:rPr>
        </w:r>
        <w:r>
          <w:rPr>
            <w:noProof/>
            <w:webHidden/>
          </w:rPr>
          <w:fldChar w:fldCharType="separate"/>
        </w:r>
        <w:r>
          <w:rPr>
            <w:noProof/>
            <w:webHidden/>
          </w:rPr>
          <w:t>26</w:t>
        </w:r>
        <w:r>
          <w:rPr>
            <w:noProof/>
            <w:webHidden/>
          </w:rPr>
          <w:fldChar w:fldCharType="end"/>
        </w:r>
      </w:hyperlink>
    </w:p>
    <w:p w14:paraId="1A99B94F" w14:textId="30CE4F5C"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47" w:history="1">
        <w:r w:rsidRPr="00ED0D55">
          <w:rPr>
            <w:rStyle w:val="Hyperlink"/>
            <w:i/>
            <w:iCs/>
            <w:noProof/>
          </w:rPr>
          <w:t>5.5</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Erreurs restantes</w:t>
        </w:r>
        <w:r>
          <w:rPr>
            <w:noProof/>
            <w:webHidden/>
          </w:rPr>
          <w:tab/>
        </w:r>
        <w:r>
          <w:rPr>
            <w:noProof/>
            <w:webHidden/>
          </w:rPr>
          <w:fldChar w:fldCharType="begin"/>
        </w:r>
        <w:r>
          <w:rPr>
            <w:noProof/>
            <w:webHidden/>
          </w:rPr>
          <w:instrText xml:space="preserve"> PAGEREF _Toc181441947 \h </w:instrText>
        </w:r>
        <w:r>
          <w:rPr>
            <w:noProof/>
            <w:webHidden/>
          </w:rPr>
        </w:r>
        <w:r>
          <w:rPr>
            <w:noProof/>
            <w:webHidden/>
          </w:rPr>
          <w:fldChar w:fldCharType="separate"/>
        </w:r>
        <w:r>
          <w:rPr>
            <w:noProof/>
            <w:webHidden/>
          </w:rPr>
          <w:t>28</w:t>
        </w:r>
        <w:r>
          <w:rPr>
            <w:noProof/>
            <w:webHidden/>
          </w:rPr>
          <w:fldChar w:fldCharType="end"/>
        </w:r>
      </w:hyperlink>
    </w:p>
    <w:p w14:paraId="1666C6E5" w14:textId="2AD787DB" w:rsidR="00DF0666" w:rsidRDefault="00DF0666">
      <w:pPr>
        <w:pStyle w:val="TOC1"/>
        <w:rPr>
          <w:rFonts w:asciiTheme="minorHAnsi" w:eastAsiaTheme="minorEastAsia" w:hAnsiTheme="minorHAnsi" w:cstheme="minorBidi"/>
          <w:kern w:val="2"/>
          <w:szCs w:val="24"/>
          <w:lang w:val="en-US" w:eastAsia="en-US"/>
          <w14:ligatures w14:val="standardContextual"/>
        </w:rPr>
      </w:pPr>
      <w:hyperlink w:anchor="_Toc181441948" w:history="1">
        <w:r w:rsidRPr="00ED0D55">
          <w:rPr>
            <w:rStyle w:val="Hyperlink"/>
          </w:rPr>
          <w:t>6</w:t>
        </w:r>
        <w:r>
          <w:rPr>
            <w:rFonts w:asciiTheme="minorHAnsi" w:eastAsiaTheme="minorEastAsia" w:hAnsiTheme="minorHAnsi" w:cstheme="minorBidi"/>
            <w:kern w:val="2"/>
            <w:szCs w:val="24"/>
            <w:lang w:val="en-US" w:eastAsia="en-US"/>
            <w14:ligatures w14:val="standardContextual"/>
          </w:rPr>
          <w:tab/>
        </w:r>
        <w:r w:rsidRPr="00ED0D55">
          <w:rPr>
            <w:rStyle w:val="Hyperlink"/>
          </w:rPr>
          <w:t>L’utilisation de l’IA dans ce projet</w:t>
        </w:r>
        <w:r>
          <w:rPr>
            <w:webHidden/>
          </w:rPr>
          <w:tab/>
        </w:r>
        <w:r>
          <w:rPr>
            <w:webHidden/>
          </w:rPr>
          <w:fldChar w:fldCharType="begin"/>
        </w:r>
        <w:r>
          <w:rPr>
            <w:webHidden/>
          </w:rPr>
          <w:instrText xml:space="preserve"> PAGEREF _Toc181441948 \h </w:instrText>
        </w:r>
        <w:r>
          <w:rPr>
            <w:webHidden/>
          </w:rPr>
        </w:r>
        <w:r>
          <w:rPr>
            <w:webHidden/>
          </w:rPr>
          <w:fldChar w:fldCharType="separate"/>
        </w:r>
        <w:r>
          <w:rPr>
            <w:webHidden/>
          </w:rPr>
          <w:t>30</w:t>
        </w:r>
        <w:r>
          <w:rPr>
            <w:webHidden/>
          </w:rPr>
          <w:fldChar w:fldCharType="end"/>
        </w:r>
      </w:hyperlink>
    </w:p>
    <w:p w14:paraId="7FE905B2" w14:textId="0989FC1B" w:rsidR="00DF0666" w:rsidRDefault="00DF0666">
      <w:pPr>
        <w:pStyle w:val="TOC1"/>
        <w:rPr>
          <w:rFonts w:asciiTheme="minorHAnsi" w:eastAsiaTheme="minorEastAsia" w:hAnsiTheme="minorHAnsi" w:cstheme="minorBidi"/>
          <w:kern w:val="2"/>
          <w:szCs w:val="24"/>
          <w:lang w:val="en-US" w:eastAsia="en-US"/>
          <w14:ligatures w14:val="standardContextual"/>
        </w:rPr>
      </w:pPr>
      <w:hyperlink w:anchor="_Toc181441949" w:history="1">
        <w:r w:rsidRPr="00ED0D55">
          <w:rPr>
            <w:rStyle w:val="Hyperlink"/>
          </w:rPr>
          <w:t>7</w:t>
        </w:r>
        <w:r>
          <w:rPr>
            <w:rFonts w:asciiTheme="minorHAnsi" w:eastAsiaTheme="minorEastAsia" w:hAnsiTheme="minorHAnsi" w:cstheme="minorBidi"/>
            <w:kern w:val="2"/>
            <w:szCs w:val="24"/>
            <w:lang w:val="en-US" w:eastAsia="en-US"/>
            <w14:ligatures w14:val="standardContextual"/>
          </w:rPr>
          <w:tab/>
        </w:r>
        <w:r w:rsidRPr="00ED0D55">
          <w:rPr>
            <w:rStyle w:val="Hyperlink"/>
          </w:rPr>
          <w:t>Conclusions</w:t>
        </w:r>
        <w:r>
          <w:rPr>
            <w:webHidden/>
          </w:rPr>
          <w:tab/>
        </w:r>
        <w:r>
          <w:rPr>
            <w:webHidden/>
          </w:rPr>
          <w:fldChar w:fldCharType="begin"/>
        </w:r>
        <w:r>
          <w:rPr>
            <w:webHidden/>
          </w:rPr>
          <w:instrText xml:space="preserve"> PAGEREF _Toc181441949 \h </w:instrText>
        </w:r>
        <w:r>
          <w:rPr>
            <w:webHidden/>
          </w:rPr>
        </w:r>
        <w:r>
          <w:rPr>
            <w:webHidden/>
          </w:rPr>
          <w:fldChar w:fldCharType="separate"/>
        </w:r>
        <w:r>
          <w:rPr>
            <w:webHidden/>
          </w:rPr>
          <w:t>31</w:t>
        </w:r>
        <w:r>
          <w:rPr>
            <w:webHidden/>
          </w:rPr>
          <w:fldChar w:fldCharType="end"/>
        </w:r>
      </w:hyperlink>
    </w:p>
    <w:p w14:paraId="298C7AF2" w14:textId="269128EE"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50" w:history="1">
        <w:r w:rsidRPr="00ED0D55">
          <w:rPr>
            <w:rStyle w:val="Hyperlink"/>
            <w:noProof/>
            <w:lang w:val="en-US"/>
          </w:rPr>
          <w:t>7.1</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Objectifs atteints / non-atteints</w:t>
        </w:r>
        <w:r>
          <w:rPr>
            <w:noProof/>
            <w:webHidden/>
          </w:rPr>
          <w:tab/>
        </w:r>
        <w:r>
          <w:rPr>
            <w:noProof/>
            <w:webHidden/>
          </w:rPr>
          <w:fldChar w:fldCharType="begin"/>
        </w:r>
        <w:r>
          <w:rPr>
            <w:noProof/>
            <w:webHidden/>
          </w:rPr>
          <w:instrText xml:space="preserve"> PAGEREF _Toc181441950 \h </w:instrText>
        </w:r>
        <w:r>
          <w:rPr>
            <w:noProof/>
            <w:webHidden/>
          </w:rPr>
        </w:r>
        <w:r>
          <w:rPr>
            <w:noProof/>
            <w:webHidden/>
          </w:rPr>
          <w:fldChar w:fldCharType="separate"/>
        </w:r>
        <w:r>
          <w:rPr>
            <w:noProof/>
            <w:webHidden/>
          </w:rPr>
          <w:t>31</w:t>
        </w:r>
        <w:r>
          <w:rPr>
            <w:noProof/>
            <w:webHidden/>
          </w:rPr>
          <w:fldChar w:fldCharType="end"/>
        </w:r>
      </w:hyperlink>
    </w:p>
    <w:p w14:paraId="0D55645E" w14:textId="5D532EF3"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51" w:history="1">
        <w:r w:rsidRPr="00ED0D55">
          <w:rPr>
            <w:rStyle w:val="Hyperlink"/>
            <w:noProof/>
            <w:lang w:val="en-US"/>
          </w:rPr>
          <w:t>7.2</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Points positifs / négatifs</w:t>
        </w:r>
        <w:r>
          <w:rPr>
            <w:noProof/>
            <w:webHidden/>
          </w:rPr>
          <w:tab/>
        </w:r>
        <w:r>
          <w:rPr>
            <w:noProof/>
            <w:webHidden/>
          </w:rPr>
          <w:fldChar w:fldCharType="begin"/>
        </w:r>
        <w:r>
          <w:rPr>
            <w:noProof/>
            <w:webHidden/>
          </w:rPr>
          <w:instrText xml:space="preserve"> PAGEREF _Toc181441951 \h </w:instrText>
        </w:r>
        <w:r>
          <w:rPr>
            <w:noProof/>
            <w:webHidden/>
          </w:rPr>
        </w:r>
        <w:r>
          <w:rPr>
            <w:noProof/>
            <w:webHidden/>
          </w:rPr>
          <w:fldChar w:fldCharType="separate"/>
        </w:r>
        <w:r>
          <w:rPr>
            <w:noProof/>
            <w:webHidden/>
          </w:rPr>
          <w:t>31</w:t>
        </w:r>
        <w:r>
          <w:rPr>
            <w:noProof/>
            <w:webHidden/>
          </w:rPr>
          <w:fldChar w:fldCharType="end"/>
        </w:r>
      </w:hyperlink>
    </w:p>
    <w:p w14:paraId="1FF82472" w14:textId="12009468"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52" w:history="1">
        <w:r w:rsidRPr="00ED0D55">
          <w:rPr>
            <w:rStyle w:val="Hyperlink"/>
            <w:noProof/>
            <w:lang w:val="en-US"/>
          </w:rPr>
          <w:t>7.3</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lang w:val="en-US"/>
          </w:rPr>
          <w:t>Difficultés particulières</w:t>
        </w:r>
        <w:r>
          <w:rPr>
            <w:noProof/>
            <w:webHidden/>
          </w:rPr>
          <w:tab/>
        </w:r>
        <w:r>
          <w:rPr>
            <w:noProof/>
            <w:webHidden/>
          </w:rPr>
          <w:fldChar w:fldCharType="begin"/>
        </w:r>
        <w:r>
          <w:rPr>
            <w:noProof/>
            <w:webHidden/>
          </w:rPr>
          <w:instrText xml:space="preserve"> PAGEREF _Toc181441952 \h </w:instrText>
        </w:r>
        <w:r>
          <w:rPr>
            <w:noProof/>
            <w:webHidden/>
          </w:rPr>
        </w:r>
        <w:r>
          <w:rPr>
            <w:noProof/>
            <w:webHidden/>
          </w:rPr>
          <w:fldChar w:fldCharType="separate"/>
        </w:r>
        <w:r>
          <w:rPr>
            <w:noProof/>
            <w:webHidden/>
          </w:rPr>
          <w:t>31</w:t>
        </w:r>
        <w:r>
          <w:rPr>
            <w:noProof/>
            <w:webHidden/>
          </w:rPr>
          <w:fldChar w:fldCharType="end"/>
        </w:r>
      </w:hyperlink>
    </w:p>
    <w:p w14:paraId="0D9AE908" w14:textId="56D24A7C"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53" w:history="1">
        <w:r w:rsidRPr="00ED0D55">
          <w:rPr>
            <w:rStyle w:val="Hyperlink"/>
            <w:noProof/>
          </w:rPr>
          <w:t>7.4</w:t>
        </w:r>
        <w:r>
          <w:rPr>
            <w:rFonts w:asciiTheme="minorHAnsi" w:eastAsiaTheme="minorEastAsia" w:hAnsiTheme="minorHAnsi" w:cstheme="minorBidi"/>
            <w:noProof/>
            <w:kern w:val="2"/>
            <w:szCs w:val="24"/>
            <w:lang w:val="en-US" w:eastAsia="en-US"/>
            <w14:ligatures w14:val="standardContextual"/>
          </w:rPr>
          <w:tab/>
        </w:r>
        <w:r w:rsidRPr="00ED0D55">
          <w:rPr>
            <w:rStyle w:val="Hyperlink"/>
            <w:noProof/>
          </w:rPr>
          <w:t>Suites possibles pour le projet (évolutions &amp; améliorations)</w:t>
        </w:r>
        <w:r>
          <w:rPr>
            <w:noProof/>
            <w:webHidden/>
          </w:rPr>
          <w:tab/>
        </w:r>
        <w:r>
          <w:rPr>
            <w:noProof/>
            <w:webHidden/>
          </w:rPr>
          <w:fldChar w:fldCharType="begin"/>
        </w:r>
        <w:r>
          <w:rPr>
            <w:noProof/>
            <w:webHidden/>
          </w:rPr>
          <w:instrText xml:space="preserve"> PAGEREF _Toc181441953 \h </w:instrText>
        </w:r>
        <w:r>
          <w:rPr>
            <w:noProof/>
            <w:webHidden/>
          </w:rPr>
        </w:r>
        <w:r>
          <w:rPr>
            <w:noProof/>
            <w:webHidden/>
          </w:rPr>
          <w:fldChar w:fldCharType="separate"/>
        </w:r>
        <w:r>
          <w:rPr>
            <w:noProof/>
            <w:webHidden/>
          </w:rPr>
          <w:t>31</w:t>
        </w:r>
        <w:r>
          <w:rPr>
            <w:noProof/>
            <w:webHidden/>
          </w:rPr>
          <w:fldChar w:fldCharType="end"/>
        </w:r>
      </w:hyperlink>
    </w:p>
    <w:p w14:paraId="0AEA938E" w14:textId="50C61F0D" w:rsidR="00DF0666" w:rsidRDefault="00DF0666">
      <w:pPr>
        <w:pStyle w:val="TOC1"/>
        <w:rPr>
          <w:rFonts w:asciiTheme="minorHAnsi" w:eastAsiaTheme="minorEastAsia" w:hAnsiTheme="minorHAnsi" w:cstheme="minorBidi"/>
          <w:kern w:val="2"/>
          <w:szCs w:val="24"/>
          <w:lang w:val="en-US" w:eastAsia="en-US"/>
          <w14:ligatures w14:val="standardContextual"/>
        </w:rPr>
      </w:pPr>
      <w:hyperlink w:anchor="_Toc181441954" w:history="1">
        <w:r w:rsidRPr="00ED0D55">
          <w:rPr>
            <w:rStyle w:val="Hyperlink"/>
          </w:rPr>
          <w:t>8</w:t>
        </w:r>
        <w:r>
          <w:rPr>
            <w:rFonts w:asciiTheme="minorHAnsi" w:eastAsiaTheme="minorEastAsia" w:hAnsiTheme="minorHAnsi" w:cstheme="minorBidi"/>
            <w:kern w:val="2"/>
            <w:szCs w:val="24"/>
            <w:lang w:val="en-US" w:eastAsia="en-US"/>
            <w14:ligatures w14:val="standardContextual"/>
          </w:rPr>
          <w:tab/>
        </w:r>
        <w:r w:rsidRPr="00ED0D55">
          <w:rPr>
            <w:rStyle w:val="Hyperlink"/>
          </w:rPr>
          <w:t>Annexes</w:t>
        </w:r>
        <w:r>
          <w:rPr>
            <w:webHidden/>
          </w:rPr>
          <w:tab/>
        </w:r>
        <w:r>
          <w:rPr>
            <w:webHidden/>
          </w:rPr>
          <w:fldChar w:fldCharType="begin"/>
        </w:r>
        <w:r>
          <w:rPr>
            <w:webHidden/>
          </w:rPr>
          <w:instrText xml:space="preserve"> PAGEREF _Toc181441954 \h </w:instrText>
        </w:r>
        <w:r>
          <w:rPr>
            <w:webHidden/>
          </w:rPr>
        </w:r>
        <w:r>
          <w:rPr>
            <w:webHidden/>
          </w:rPr>
          <w:fldChar w:fldCharType="separate"/>
        </w:r>
        <w:r>
          <w:rPr>
            <w:webHidden/>
          </w:rPr>
          <w:t>33</w:t>
        </w:r>
        <w:r>
          <w:rPr>
            <w:webHidden/>
          </w:rPr>
          <w:fldChar w:fldCharType="end"/>
        </w:r>
      </w:hyperlink>
    </w:p>
    <w:p w14:paraId="642B522D" w14:textId="2A49C496" w:rsidR="00DF0666" w:rsidRDefault="00DF0666">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1955" w:history="1">
        <w:r w:rsidRPr="00ED0D55">
          <w:rPr>
            <w:rStyle w:val="Hyperlink"/>
            <w:iCs/>
            <w:noProof/>
          </w:rPr>
          <w:t>8.1</w:t>
        </w:r>
        <w:r>
          <w:rPr>
            <w:rFonts w:asciiTheme="minorHAnsi" w:eastAsiaTheme="minorEastAsia" w:hAnsiTheme="minorHAnsi" w:cstheme="minorBidi"/>
            <w:noProof/>
            <w:kern w:val="2"/>
            <w:szCs w:val="24"/>
            <w:lang w:val="en-US" w:eastAsia="en-US"/>
            <w14:ligatures w14:val="standardContextual"/>
          </w:rPr>
          <w:tab/>
        </w:r>
        <w:r w:rsidRPr="00ED0D55">
          <w:rPr>
            <w:rStyle w:val="Hyperlink"/>
            <w:iCs/>
            <w:noProof/>
          </w:rPr>
          <w:t>Journal de travail</w:t>
        </w:r>
        <w:r>
          <w:rPr>
            <w:noProof/>
            <w:webHidden/>
          </w:rPr>
          <w:tab/>
        </w:r>
        <w:r>
          <w:rPr>
            <w:noProof/>
            <w:webHidden/>
          </w:rPr>
          <w:fldChar w:fldCharType="begin"/>
        </w:r>
        <w:r>
          <w:rPr>
            <w:noProof/>
            <w:webHidden/>
          </w:rPr>
          <w:instrText xml:space="preserve"> PAGEREF _Toc181441955 \h </w:instrText>
        </w:r>
        <w:r>
          <w:rPr>
            <w:noProof/>
            <w:webHidden/>
          </w:rPr>
        </w:r>
        <w:r>
          <w:rPr>
            <w:noProof/>
            <w:webHidden/>
          </w:rPr>
          <w:fldChar w:fldCharType="separate"/>
        </w:r>
        <w:r>
          <w:rPr>
            <w:noProof/>
            <w:webHidden/>
          </w:rPr>
          <w:t>33</w:t>
        </w:r>
        <w:r>
          <w:rPr>
            <w:noProof/>
            <w:webHidden/>
          </w:rPr>
          <w:fldChar w:fldCharType="end"/>
        </w:r>
      </w:hyperlink>
    </w:p>
    <w:p w14:paraId="5860AEBB" w14:textId="6CFC6CE6" w:rsidR="00C930E9" w:rsidRPr="001E530C" w:rsidRDefault="003F2179" w:rsidP="003E381F">
      <w:pPr>
        <w:spacing w:line="276" w:lineRule="auto"/>
      </w:pPr>
      <w:r w:rsidRPr="001E530C">
        <w:fldChar w:fldCharType="end"/>
      </w:r>
      <w:r w:rsidR="007C53D3" w:rsidRPr="001E530C">
        <w:br w:type="page"/>
      </w:r>
    </w:p>
    <w:p w14:paraId="101C1314" w14:textId="77777777" w:rsidR="007C53D3" w:rsidRPr="001E530C" w:rsidRDefault="007C53D3" w:rsidP="003E381F">
      <w:pPr>
        <w:pStyle w:val="Heading1"/>
        <w:spacing w:line="276" w:lineRule="auto"/>
      </w:pPr>
      <w:bookmarkStart w:id="0" w:name="_Toc181441898"/>
      <w:r w:rsidRPr="001E530C">
        <w:lastRenderedPageBreak/>
        <w:t>Analyse prél</w:t>
      </w:r>
      <w:r w:rsidR="00AE470C" w:rsidRPr="001E530C">
        <w:t>i</w:t>
      </w:r>
      <w:r w:rsidRPr="001E530C">
        <w:t>minaire</w:t>
      </w:r>
      <w:bookmarkEnd w:id="0"/>
    </w:p>
    <w:p w14:paraId="2014A342" w14:textId="77777777" w:rsidR="00C930E9" w:rsidRPr="001E530C" w:rsidRDefault="007C53D3" w:rsidP="003E381F">
      <w:pPr>
        <w:pStyle w:val="Heading2"/>
        <w:spacing w:line="276" w:lineRule="auto"/>
        <w:rPr>
          <w:i/>
          <w:iCs/>
        </w:rPr>
      </w:pPr>
      <w:bookmarkStart w:id="1" w:name="_Toc181441899"/>
      <w:r w:rsidRPr="001E530C">
        <w:rPr>
          <w:iCs/>
        </w:rPr>
        <w:t>Introduction</w:t>
      </w:r>
      <w:bookmarkEnd w:id="1"/>
      <w:r w:rsidR="00C930E9" w:rsidRPr="001E530C">
        <w:rPr>
          <w:iCs/>
        </w:rPr>
        <w:t xml:space="preserve"> </w:t>
      </w:r>
    </w:p>
    <w:p w14:paraId="59350305" w14:textId="51C2E6A1" w:rsidR="006E2C58" w:rsidRPr="00E629B0" w:rsidRDefault="00B36758" w:rsidP="003E381F">
      <w:pPr>
        <w:spacing w:line="276" w:lineRule="auto"/>
        <w:rPr>
          <w:i/>
          <w:iCs/>
          <w:color w:val="FF0000"/>
          <w:szCs w:val="14"/>
        </w:rPr>
      </w:pPr>
      <w:r w:rsidRPr="001E530C">
        <w:t xml:space="preserve">Ce projet consiste à créer un jeu en 2D de type </w:t>
      </w:r>
      <w:r w:rsidRPr="001E530C">
        <w:rPr>
          <w:i/>
          <w:iCs/>
        </w:rPr>
        <w:t>Shoot ‘Em Up</w:t>
      </w:r>
      <w:r w:rsidRPr="001E530C">
        <w:t xml:space="preserve"> réalisé dans le cadre de différents modules (C106 : Base de données, 320 : Programmation orienté objet et 322 : Expérience utilisateur) réunis en un gros projet. Le choix de rassembler ces trois sujets en un projet ludique permet aux élèves d’en apprendre plus sur chacun de ces domaines et d’acquérir de l’expérience en étant immergés dans un projet concret.</w:t>
      </w:r>
    </w:p>
    <w:p w14:paraId="61C1BF6A" w14:textId="77777777" w:rsidR="006E2C58" w:rsidRPr="001E530C" w:rsidRDefault="006E2C58" w:rsidP="003E381F">
      <w:pPr>
        <w:pStyle w:val="Heading2"/>
        <w:spacing w:line="276" w:lineRule="auto"/>
        <w:rPr>
          <w:i/>
          <w:iCs/>
        </w:rPr>
      </w:pPr>
      <w:bookmarkStart w:id="2" w:name="_Toc181441900"/>
      <w:r w:rsidRPr="001E530C">
        <w:rPr>
          <w:iCs/>
        </w:rPr>
        <w:t>Objectifs</w:t>
      </w:r>
      <w:bookmarkEnd w:id="2"/>
    </w:p>
    <w:p w14:paraId="60D93539" w14:textId="6622CA2E" w:rsidR="006E2C58" w:rsidRDefault="00E629B0" w:rsidP="003E381F">
      <w:pPr>
        <w:spacing w:line="276" w:lineRule="auto"/>
        <w:rPr>
          <w:szCs w:val="14"/>
        </w:rPr>
      </w:pPr>
      <w:r>
        <w:rPr>
          <w:b/>
          <w:bCs/>
          <w:szCs w:val="14"/>
        </w:rPr>
        <w:t>UX :</w:t>
      </w:r>
      <w:r>
        <w:rPr>
          <w:szCs w:val="14"/>
        </w:rPr>
        <w:t xml:space="preserve"> Réaliser les wireframes du menu principal, écran de jeu, éditeur de niveau et high scores. Approfondir l’editeur de niveau avec une maquette de type Mockup (High fidelity).</w:t>
      </w:r>
    </w:p>
    <w:p w14:paraId="7B558BF2" w14:textId="77777777" w:rsidR="00E629B0" w:rsidRDefault="00E629B0" w:rsidP="003E381F">
      <w:pPr>
        <w:spacing w:line="276" w:lineRule="auto"/>
        <w:rPr>
          <w:szCs w:val="14"/>
        </w:rPr>
      </w:pPr>
    </w:p>
    <w:p w14:paraId="559B9DAE" w14:textId="77777777" w:rsidR="00127428" w:rsidRDefault="00E629B0" w:rsidP="00127428">
      <w:pPr>
        <w:spacing w:line="276" w:lineRule="auto"/>
        <w:rPr>
          <w:szCs w:val="14"/>
        </w:rPr>
      </w:pPr>
      <w:r>
        <w:rPr>
          <w:b/>
          <w:bCs/>
          <w:szCs w:val="14"/>
        </w:rPr>
        <w:t>POO :</w:t>
      </w:r>
      <w:r>
        <w:rPr>
          <w:szCs w:val="14"/>
        </w:rPr>
        <w:t xml:space="preserve"> Réaliser un jeu de type </w:t>
      </w:r>
      <w:r w:rsidRPr="00E629B0">
        <w:rPr>
          <w:i/>
          <w:iCs/>
          <w:szCs w:val="14"/>
        </w:rPr>
        <w:t>Shoot ‘Em Up</w:t>
      </w:r>
      <w:r>
        <w:rPr>
          <w:i/>
          <w:iCs/>
          <w:szCs w:val="14"/>
        </w:rPr>
        <w:t xml:space="preserve"> </w:t>
      </w:r>
      <w:r>
        <w:rPr>
          <w:szCs w:val="14"/>
        </w:rPr>
        <w:t xml:space="preserve">en 2D avec </w:t>
      </w:r>
      <w:r w:rsidR="00127428">
        <w:rPr>
          <w:szCs w:val="14"/>
        </w:rPr>
        <w:t>certaines fonctionnalités requises telles que :</w:t>
      </w:r>
    </w:p>
    <w:p w14:paraId="204EDB8C" w14:textId="1F514679" w:rsidR="007C53D3" w:rsidRPr="001E530C" w:rsidRDefault="00127428" w:rsidP="00127428">
      <w:pPr>
        <w:spacing w:line="276" w:lineRule="auto"/>
        <w:rPr>
          <w:i/>
          <w:iCs/>
          <w:color w:val="FF0000"/>
          <w:szCs w:val="14"/>
        </w:rPr>
      </w:pPr>
      <w:r>
        <w:rPr>
          <w:szCs w:val="14"/>
        </w:rPr>
        <w:t>U</w:t>
      </w:r>
      <w:r w:rsidRPr="00127428">
        <w:rPr>
          <w:szCs w:val="14"/>
        </w:rPr>
        <w:t>n joueur avec des capacités de déplacement et de tir, ainsi que des vies limitées.</w:t>
      </w:r>
      <w:r>
        <w:rPr>
          <w:szCs w:val="14"/>
        </w:rPr>
        <w:t xml:space="preserve"> </w:t>
      </w:r>
      <w:r w:rsidRPr="00127428">
        <w:rPr>
          <w:szCs w:val="14"/>
        </w:rPr>
        <w:t>Des ennemis avec des caractéristiques variées (nombre de vies, minutage d'apparition, capacité de tir).</w:t>
      </w:r>
      <w:r>
        <w:rPr>
          <w:szCs w:val="14"/>
        </w:rPr>
        <w:t xml:space="preserve"> </w:t>
      </w:r>
      <w:r w:rsidRPr="00127428">
        <w:rPr>
          <w:szCs w:val="14"/>
        </w:rPr>
        <w:t>Des obstacles avec des positions, tailles et comportements définis (en cas de tir ou de collision)</w:t>
      </w:r>
      <w:r>
        <w:rPr>
          <w:szCs w:val="14"/>
        </w:rPr>
        <w:t>.</w:t>
      </w:r>
    </w:p>
    <w:p w14:paraId="0C495D1C" w14:textId="77777777" w:rsidR="007C53D3" w:rsidRPr="001E530C" w:rsidRDefault="007C53D3" w:rsidP="003E381F">
      <w:pPr>
        <w:spacing w:line="276" w:lineRule="auto"/>
        <w:rPr>
          <w:szCs w:val="14"/>
        </w:rPr>
      </w:pPr>
    </w:p>
    <w:p w14:paraId="7585A714" w14:textId="29BDA612" w:rsidR="007C53D3" w:rsidRPr="001E530C" w:rsidRDefault="239DB570" w:rsidP="00127428">
      <w:pPr>
        <w:pStyle w:val="Heading2"/>
        <w:rPr>
          <w:i/>
        </w:rPr>
      </w:pPr>
      <w:bookmarkStart w:id="3" w:name="_Toc181441901"/>
      <w:r w:rsidRPr="001E530C">
        <w:t>Gestion de projet</w:t>
      </w:r>
      <w:bookmarkEnd w:id="3"/>
    </w:p>
    <w:p w14:paraId="2367950A" w14:textId="3A2B45C2" w:rsidR="007C53D3" w:rsidRPr="00127428" w:rsidRDefault="00127428" w:rsidP="003E381F">
      <w:pPr>
        <w:spacing w:line="276" w:lineRule="auto"/>
      </w:pPr>
      <w:r w:rsidRPr="00127428">
        <w:t xml:space="preserve">Pour gérer ce projet, nous utilisons IceScrum pour organiser les tâches, tenir le journal de travail, et créer des user stories ainsi que des tests d'acceptation. </w:t>
      </w:r>
      <w:r>
        <w:t>D’un autre côté</w:t>
      </w:r>
      <w:r w:rsidRPr="00127428">
        <w:t>, GitHub est utilisé pour le versionnement du code et le suivi des modifications au fil du temps.</w:t>
      </w:r>
    </w:p>
    <w:p w14:paraId="57CD7454" w14:textId="368BF280" w:rsidR="0083170D" w:rsidRPr="001E530C" w:rsidRDefault="0083170D" w:rsidP="003E381F">
      <w:pPr>
        <w:pStyle w:val="Heading1"/>
        <w:spacing w:line="276" w:lineRule="auto"/>
      </w:pPr>
      <w:bookmarkStart w:id="4" w:name="_Toc181441902"/>
      <w:r w:rsidRPr="001E530C">
        <w:lastRenderedPageBreak/>
        <w:t>Analyse</w:t>
      </w:r>
      <w:r w:rsidR="00E12330" w:rsidRPr="001E530C">
        <w:t xml:space="preserve"> / Conception</w:t>
      </w:r>
      <w:bookmarkEnd w:id="4"/>
    </w:p>
    <w:p w14:paraId="7FF4903B" w14:textId="77777777" w:rsidR="00EE4813" w:rsidRDefault="00EE4813" w:rsidP="003E381F">
      <w:pPr>
        <w:pStyle w:val="Heading2"/>
        <w:spacing w:line="276" w:lineRule="auto"/>
        <w:rPr>
          <w:iCs/>
        </w:rPr>
      </w:pPr>
      <w:bookmarkStart w:id="5" w:name="_Toc181441903"/>
      <w:r w:rsidRPr="001E530C">
        <w:rPr>
          <w:iCs/>
        </w:rPr>
        <w:t>Gameplay</w:t>
      </w:r>
      <w:bookmarkEnd w:id="5"/>
    </w:p>
    <w:p w14:paraId="29669EB3" w14:textId="77777777" w:rsidR="00B645A9" w:rsidRPr="00B645A9" w:rsidRDefault="00B645A9" w:rsidP="00B645A9"/>
    <w:p w14:paraId="0C67C2CA" w14:textId="14DBC381" w:rsidR="00B645A9" w:rsidRDefault="00B645A9" w:rsidP="00B645A9">
      <w:pPr>
        <w:pStyle w:val="Heading3"/>
      </w:pPr>
      <w:bookmarkStart w:id="6" w:name="_Toc181441904"/>
      <w:r w:rsidRPr="00B645A9">
        <w:t>Le joueur</w:t>
      </w:r>
      <w:bookmarkEnd w:id="6"/>
    </w:p>
    <w:p w14:paraId="4511F8EC" w14:textId="77777777" w:rsidR="00B645A9" w:rsidRPr="00B645A9" w:rsidRDefault="00B645A9" w:rsidP="00B645A9"/>
    <w:p w14:paraId="3338BBF4" w14:textId="316DF0CE" w:rsidR="00B645A9" w:rsidRDefault="00B645A9" w:rsidP="00B645A9">
      <w:pPr>
        <w:ind w:left="720"/>
      </w:pPr>
      <w:r>
        <w:t>Le joueur pourra se déplacer librement en utilisant les touches directionnelles, lui permettant d’éviter les projectiles ennemis et de se positionner stratégiquement dans le niveau. En appuyant sur le clic gauche de la souris, le joueur déclenchera un tir dans la direction du curseur, avec une trajectoire linéaire partant de sa position actuelle. Un délai sera appliqué entre chaque tir pour introduire un cooldown, obligeant le joueur à gérer le timing de ses attaques.</w:t>
      </w:r>
    </w:p>
    <w:p w14:paraId="228F5330" w14:textId="77777777" w:rsidR="00B645A9" w:rsidRDefault="00B645A9" w:rsidP="00B645A9">
      <w:pPr>
        <w:ind w:left="720"/>
      </w:pPr>
    </w:p>
    <w:p w14:paraId="55418953" w14:textId="6F772037" w:rsidR="00B645A9" w:rsidRDefault="00B645A9" w:rsidP="00B645A9">
      <w:pPr>
        <w:ind w:left="720"/>
      </w:pPr>
      <w:r>
        <w:t>Le joueur aura également la possibilité de placer une protection en appuyant sur le clic droit de la souris, lui offrant un moyen de défense temporaire pour bloquer les projectiles ou ralentir les ennemis.</w:t>
      </w:r>
    </w:p>
    <w:p w14:paraId="5F1278FE" w14:textId="77777777" w:rsidR="00B645A9" w:rsidRPr="00B645A9" w:rsidRDefault="00B645A9" w:rsidP="00B645A9">
      <w:pPr>
        <w:ind w:left="720"/>
      </w:pPr>
    </w:p>
    <w:p w14:paraId="2428776A" w14:textId="77777777" w:rsidR="00EE4813" w:rsidRDefault="00EE4813" w:rsidP="00B645A9">
      <w:pPr>
        <w:pStyle w:val="Heading3"/>
      </w:pPr>
      <w:bookmarkStart w:id="7" w:name="_Toc181441905"/>
      <w:r w:rsidRPr="001E530C">
        <w:t>Les ennemis</w:t>
      </w:r>
      <w:bookmarkEnd w:id="7"/>
    </w:p>
    <w:p w14:paraId="0D2235C1" w14:textId="77777777" w:rsidR="00B645A9" w:rsidRPr="00B645A9" w:rsidRDefault="00B645A9" w:rsidP="00B645A9"/>
    <w:p w14:paraId="0D188CF9" w14:textId="5A6F7D67" w:rsidR="00B645A9" w:rsidRDefault="00B645A9" w:rsidP="00B645A9">
      <w:pPr>
        <w:ind w:left="708"/>
      </w:pPr>
      <w:r>
        <w:t xml:space="preserve">Les ennemis apparaissent dans le niveau à partir de </w:t>
      </w:r>
      <w:r w:rsidR="00B541BB">
        <w:t>spawners</w:t>
      </w:r>
      <w:r>
        <w:t>, introduisant progressivement des vagues d</w:t>
      </w:r>
      <w:r w:rsidR="0016350C">
        <w:t xml:space="preserve">’ennemis </w:t>
      </w:r>
      <w:r>
        <w:t>pour maintenir la pression sur le joueur. Ils se déplacent en direction du joueur</w:t>
      </w:r>
      <w:r w:rsidR="00DF29C8">
        <w:t xml:space="preserve"> en</w:t>
      </w:r>
      <w:r>
        <w:t xml:space="preserve"> cherchant constamment à le rapprocher et le forcer à esquiver ou à réagir rapidement.</w:t>
      </w:r>
    </w:p>
    <w:p w14:paraId="01E4D872" w14:textId="77777777" w:rsidR="00B645A9" w:rsidRDefault="00B645A9" w:rsidP="00B645A9">
      <w:pPr>
        <w:ind w:left="708"/>
      </w:pPr>
    </w:p>
    <w:p w14:paraId="4350326E" w14:textId="518D366E" w:rsidR="00B645A9" w:rsidRDefault="00B645A9" w:rsidP="00B645A9">
      <w:pPr>
        <w:ind w:left="708"/>
      </w:pPr>
      <w:r>
        <w:t>Pour l’attaque, les ennemis lancent des projectiles dans la direction du joueur. Chaque ennemi dispose également d’un nombre de points de vie, et peut être détruit après avoir subi un certain nombre de dégâts de la part du joueur.</w:t>
      </w:r>
    </w:p>
    <w:p w14:paraId="76AB7576" w14:textId="77777777" w:rsidR="00B645A9" w:rsidRDefault="00B645A9" w:rsidP="00B645A9">
      <w:pPr>
        <w:ind w:left="708"/>
      </w:pPr>
    </w:p>
    <w:p w14:paraId="60216DA1" w14:textId="2AC615FF" w:rsidR="00B645A9" w:rsidRDefault="00B645A9" w:rsidP="00B645A9">
      <w:pPr>
        <w:ind w:left="708"/>
      </w:pPr>
      <w:r>
        <w:t>Le rythme des tirs ennemis peut varier, permettant de créer des défis en fonction de leur niveau de dangerosité et rendant les affrontements plus dynamiques.</w:t>
      </w:r>
    </w:p>
    <w:p w14:paraId="37DB5766" w14:textId="77777777" w:rsidR="00B645A9" w:rsidRPr="00B645A9" w:rsidRDefault="00B645A9" w:rsidP="00B645A9">
      <w:pPr>
        <w:ind w:left="708"/>
      </w:pPr>
    </w:p>
    <w:p w14:paraId="3F79DE19" w14:textId="77777777" w:rsidR="00EE4813" w:rsidRDefault="00EE4813" w:rsidP="00B645A9">
      <w:pPr>
        <w:pStyle w:val="Heading3"/>
      </w:pPr>
      <w:bookmarkStart w:id="8" w:name="_Toc181441906"/>
      <w:r w:rsidRPr="001E530C">
        <w:t>Les déplacements</w:t>
      </w:r>
      <w:bookmarkEnd w:id="8"/>
    </w:p>
    <w:p w14:paraId="50CF7AF0" w14:textId="77777777" w:rsidR="00B645A9" w:rsidRDefault="00B645A9" w:rsidP="00B645A9"/>
    <w:p w14:paraId="61528F01" w14:textId="1B845780" w:rsidR="00B645A9" w:rsidRDefault="00B645A9" w:rsidP="00B645A9">
      <w:pPr>
        <w:ind w:left="708"/>
      </w:pPr>
      <w:r w:rsidRPr="00B645A9">
        <w:t>Le joueur peut se déplacer librement dans toutes les directions grâce aux touches de déplacement. Les touches W, A, S, D ou les flèches directionnelles permettent au joueur de contrôler ses mouvements horizontalement et verticalement.</w:t>
      </w:r>
    </w:p>
    <w:p w14:paraId="19374CF7" w14:textId="77777777" w:rsidR="00B645A9" w:rsidRDefault="00B645A9" w:rsidP="00B645A9">
      <w:pPr>
        <w:ind w:left="708"/>
      </w:pPr>
    </w:p>
    <w:p w14:paraId="55EA1199" w14:textId="77777777" w:rsidR="00EE4813" w:rsidRDefault="00EE4813" w:rsidP="00B645A9">
      <w:pPr>
        <w:pStyle w:val="Heading3"/>
      </w:pPr>
      <w:bookmarkStart w:id="9" w:name="_Toc181441907"/>
      <w:r w:rsidRPr="001E530C">
        <w:t>Le tir</w:t>
      </w:r>
      <w:bookmarkEnd w:id="9"/>
    </w:p>
    <w:p w14:paraId="3764E2B0" w14:textId="77777777" w:rsidR="00B645A9" w:rsidRPr="00B645A9" w:rsidRDefault="00B645A9" w:rsidP="00B645A9"/>
    <w:p w14:paraId="6929E50B" w14:textId="4C190E4B" w:rsidR="00B645A9" w:rsidRDefault="00B645A9" w:rsidP="00B645A9">
      <w:pPr>
        <w:ind w:left="708"/>
      </w:pPr>
      <w:r w:rsidRPr="00B645A9">
        <w:t>Le joueur peut tirer en appuyant sur le clic gauche de la souris. Lorsqu'il tire, un projectile est lancé en direction du curseur, suivant une trajectoire droite depuis sa position actuelle. Un délai de 200 millisecondes est appliqué entre chaque tir, ce qui impose un rythme aux attaques et demande au joueur de temporiser ses tirs pour optimiser ses chances contre les ennemis.</w:t>
      </w:r>
    </w:p>
    <w:p w14:paraId="63685A05" w14:textId="77777777" w:rsidR="00B645A9" w:rsidRPr="00B645A9" w:rsidRDefault="00B645A9" w:rsidP="00B645A9">
      <w:pPr>
        <w:ind w:left="708"/>
      </w:pPr>
    </w:p>
    <w:p w14:paraId="6E72E128" w14:textId="7F26E2BB" w:rsidR="008805FA" w:rsidRDefault="00EE4813" w:rsidP="00B645A9">
      <w:pPr>
        <w:pStyle w:val="Heading3"/>
      </w:pPr>
      <w:bookmarkStart w:id="10" w:name="_Toc181441908"/>
      <w:r w:rsidRPr="001E530C">
        <w:t>La gestion des vies</w:t>
      </w:r>
      <w:bookmarkEnd w:id="10"/>
    </w:p>
    <w:p w14:paraId="3A262030" w14:textId="77777777" w:rsidR="00B645A9" w:rsidRPr="00B645A9" w:rsidRDefault="00B645A9" w:rsidP="00B645A9"/>
    <w:p w14:paraId="7CEC6051" w14:textId="353037C0" w:rsidR="00B645A9" w:rsidRPr="00B645A9" w:rsidRDefault="00B645A9" w:rsidP="00B645A9">
      <w:pPr>
        <w:ind w:left="576"/>
      </w:pPr>
      <w:r w:rsidRPr="00B645A9">
        <w:lastRenderedPageBreak/>
        <w:t>Le joueur dispose d'un certain nombre de points de vie qui diminuent chaque fois qu'il est touché par un projectile ennemi. Lorsque ses points de vie atteignent zéro, la partie se termine. Ces points de vie permettent au joueur de résister à plusieurs attaques, mais chaque impact réduit ses chances de survie</w:t>
      </w:r>
      <w:r>
        <w:t>.</w:t>
      </w:r>
    </w:p>
    <w:p w14:paraId="1BCB3AEE" w14:textId="77777777" w:rsidR="00AA0785" w:rsidRPr="001E530C" w:rsidRDefault="00E12330" w:rsidP="003E381F">
      <w:pPr>
        <w:pStyle w:val="Heading2"/>
        <w:spacing w:line="276" w:lineRule="auto"/>
        <w:rPr>
          <w:i/>
          <w:iCs/>
        </w:rPr>
      </w:pPr>
      <w:bookmarkStart w:id="11" w:name="_Toc181441909"/>
      <w:r w:rsidRPr="001E530C">
        <w:rPr>
          <w:iCs/>
        </w:rPr>
        <w:t>Concept</w:t>
      </w:r>
      <w:bookmarkEnd w:id="11"/>
    </w:p>
    <w:p w14:paraId="1B03E94A" w14:textId="6611D4EB" w:rsidR="008805FA" w:rsidRDefault="0099542D" w:rsidP="0099542D">
      <w:pPr>
        <w:pStyle w:val="Heading3"/>
      </w:pPr>
      <w:bookmarkStart w:id="12" w:name="_Toc181441910"/>
      <w:r>
        <w:t>Diagramme de classes</w:t>
      </w:r>
      <w:bookmarkEnd w:id="12"/>
    </w:p>
    <w:p w14:paraId="190A397B" w14:textId="01825255" w:rsidR="0099542D" w:rsidRDefault="0099542D" w:rsidP="0099542D">
      <w:r>
        <w:rPr>
          <w:noProof/>
        </w:rPr>
        <w:drawing>
          <wp:inline distT="0" distB="0" distL="0" distR="0" wp14:anchorId="3AFA8E99" wp14:editId="38985FB0">
            <wp:extent cx="6186170" cy="3697605"/>
            <wp:effectExtent l="0" t="0" r="5080" b="0"/>
            <wp:docPr id="182395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6170" cy="3697605"/>
                    </a:xfrm>
                    <a:prstGeom prst="rect">
                      <a:avLst/>
                    </a:prstGeom>
                    <a:noFill/>
                    <a:ln>
                      <a:noFill/>
                    </a:ln>
                  </pic:spPr>
                </pic:pic>
              </a:graphicData>
            </a:graphic>
          </wp:inline>
        </w:drawing>
      </w:r>
    </w:p>
    <w:p w14:paraId="4E9F1D0C" w14:textId="7D28BAE8" w:rsidR="005A0372" w:rsidRDefault="0099542D" w:rsidP="0099542D">
      <w:pPr>
        <w:jc w:val="left"/>
      </w:pPr>
      <w:r>
        <w:t>(</w:t>
      </w:r>
      <w:r w:rsidR="003F5031">
        <w:t>Pour</w:t>
      </w:r>
      <w:r>
        <w:t xml:space="preserve"> une meilleur visibilité</w:t>
      </w:r>
      <w:r w:rsidRPr="0099542D">
        <w:t>,</w:t>
      </w:r>
    </w:p>
    <w:p w14:paraId="4FC0109E" w14:textId="08B96917" w:rsidR="0099542D" w:rsidRPr="0099542D" w:rsidRDefault="0099542D" w:rsidP="0099542D">
      <w:pPr>
        <w:jc w:val="left"/>
      </w:pPr>
      <w:r w:rsidRPr="0099542D">
        <w:t>c</w:t>
      </w:r>
      <w:r>
        <w:t>onsulter « POO/docs/</w:t>
      </w:r>
      <w:r w:rsidRPr="0099542D">
        <w:t>D-P_ShootMeUp-ESR-DiagrammeUML</w:t>
      </w:r>
      <w:r>
        <w:t> »)</w:t>
      </w:r>
    </w:p>
    <w:p w14:paraId="0CB30E59" w14:textId="77777777" w:rsidR="007C68B3" w:rsidRPr="001E530C" w:rsidRDefault="007C68B3" w:rsidP="003E381F">
      <w:pPr>
        <w:pStyle w:val="Heading2"/>
        <w:spacing w:line="276" w:lineRule="auto"/>
        <w:rPr>
          <w:i/>
          <w:iCs/>
        </w:rPr>
      </w:pPr>
      <w:bookmarkStart w:id="13" w:name="_Toc71691012"/>
      <w:bookmarkStart w:id="14" w:name="_Toc181441911"/>
      <w:r w:rsidRPr="001E530C">
        <w:rPr>
          <w:iCs/>
        </w:rPr>
        <w:t>Analyse fonctionnelle</w:t>
      </w:r>
      <w:bookmarkEnd w:id="14"/>
    </w:p>
    <w:p w14:paraId="686AB0D1" w14:textId="77777777" w:rsidR="00E23D6E" w:rsidRPr="00BC63B4" w:rsidRDefault="00E23D6E" w:rsidP="00E23D6E">
      <w:pPr>
        <w:pStyle w:val="Heading3"/>
      </w:pPr>
      <w:bookmarkStart w:id="15" w:name="_Toc181441912"/>
      <w:r w:rsidRPr="00BC63B4">
        <w:t>Déplacement du joueur</w:t>
      </w:r>
      <w:bookmarkEnd w:id="15"/>
    </w:p>
    <w:p w14:paraId="600E3457" w14:textId="77777777" w:rsidR="00E23D6E" w:rsidRPr="00BC63B4" w:rsidRDefault="00E23D6E" w:rsidP="00E23D6E">
      <w:r w:rsidRPr="00BC63B4">
        <w:t>(Auteur: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00DBB9E8" w14:textId="77777777" w:rsidTr="00513085">
        <w:tc>
          <w:tcPr>
            <w:tcW w:w="0" w:type="auto"/>
          </w:tcPr>
          <w:p w14:paraId="1BFAD575" w14:textId="77777777" w:rsidR="00E23D6E" w:rsidRPr="00BC63B4" w:rsidRDefault="00E23D6E" w:rsidP="00513085">
            <w:r w:rsidRPr="00BC63B4">
              <w:t>En tant que joueur Je veux pouvoir me déplacer dans toutes les directions (X, Y) Afin de pouvoir esquiver les obstacles et les missiles ennemies.</w:t>
            </w:r>
          </w:p>
        </w:tc>
      </w:tr>
      <w:tr w:rsidR="00E23D6E" w:rsidRPr="00BC63B4" w14:paraId="5706AC15" w14:textId="77777777" w:rsidTr="00513085">
        <w:tc>
          <w:tcPr>
            <w:tcW w:w="0" w:type="auto"/>
          </w:tcPr>
          <w:p w14:paraId="0877A8F0" w14:textId="77777777" w:rsidR="00E23D6E" w:rsidRDefault="00E23D6E" w:rsidP="00513085">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942"/>
              <w:gridCol w:w="7774"/>
            </w:tblGrid>
            <w:tr w:rsidR="00E23D6E" w:rsidRPr="00BC63B4" w14:paraId="54E66D3C" w14:textId="77777777" w:rsidTr="00513085">
              <w:tc>
                <w:tcPr>
                  <w:tcW w:w="0" w:type="auto"/>
                </w:tcPr>
                <w:p w14:paraId="7198C6BE" w14:textId="77777777" w:rsidR="00E23D6E" w:rsidRDefault="00E23D6E" w:rsidP="00513085">
                  <w:r>
                    <w:t>Touches de déplacement</w:t>
                  </w:r>
                </w:p>
              </w:tc>
              <w:tc>
                <w:tcPr>
                  <w:tcW w:w="0" w:type="auto"/>
                </w:tcPr>
                <w:p w14:paraId="0D0D5E46" w14:textId="77777777" w:rsidR="00E23D6E" w:rsidRPr="00BC63B4" w:rsidRDefault="00E23D6E" w:rsidP="00513085">
                  <w:r w:rsidRPr="00BC63B4">
                    <w:t>Pendant une partie, si j'appuie sur un des boutons de déplacement (WASD par défaut), le personnage bouge en fonction.</w:t>
                  </w:r>
                </w:p>
              </w:tc>
            </w:tr>
            <w:tr w:rsidR="00E23D6E" w:rsidRPr="00BC63B4" w14:paraId="4A9F8A8E" w14:textId="77777777" w:rsidTr="00513085">
              <w:tc>
                <w:tcPr>
                  <w:tcW w:w="0" w:type="auto"/>
                </w:tcPr>
                <w:p w14:paraId="26F96D6A" w14:textId="77777777" w:rsidR="00E23D6E" w:rsidRDefault="00E23D6E" w:rsidP="00513085">
                  <w:r>
                    <w:t>Arrêt ralentis</w:t>
                  </w:r>
                </w:p>
              </w:tc>
              <w:tc>
                <w:tcPr>
                  <w:tcW w:w="0" w:type="auto"/>
                </w:tcPr>
                <w:p w14:paraId="49E75473" w14:textId="77777777" w:rsidR="00E23D6E" w:rsidRPr="00BC63B4" w:rsidRDefault="00E23D6E" w:rsidP="00513085">
                  <w:r w:rsidRPr="00BC63B4">
                    <w:t>Pendant une partie, quand je passe d'un état de déplacement à un état d'arrêt de mouvement, mon personnage s'arrête petit à petit et non pas d'un coup sec.</w:t>
                  </w:r>
                </w:p>
              </w:tc>
            </w:tr>
            <w:tr w:rsidR="00E23D6E" w:rsidRPr="00BC63B4" w14:paraId="699DB2EE" w14:textId="77777777" w:rsidTr="00513085">
              <w:tc>
                <w:tcPr>
                  <w:tcW w:w="0" w:type="auto"/>
                </w:tcPr>
                <w:p w14:paraId="65934E10" w14:textId="77777777" w:rsidR="00E23D6E" w:rsidRDefault="00E23D6E" w:rsidP="00513085">
                  <w:r>
                    <w:t>Out of bounds</w:t>
                  </w:r>
                </w:p>
              </w:tc>
              <w:tc>
                <w:tcPr>
                  <w:tcW w:w="0" w:type="auto"/>
                </w:tcPr>
                <w:p w14:paraId="5F26ABE7" w14:textId="77777777" w:rsidR="00E23D6E" w:rsidRPr="00BC63B4" w:rsidRDefault="00E23D6E" w:rsidP="00513085">
                  <w:r w:rsidRPr="00BC63B4">
                    <w:t>Pendant la partie, quand j'essaie de sortir des limites du terrain de jeu, mon personnage s'arrête et reste dans les limites.</w:t>
                  </w:r>
                </w:p>
              </w:tc>
            </w:tr>
          </w:tbl>
          <w:p w14:paraId="61E63185" w14:textId="77777777" w:rsidR="00E23D6E" w:rsidRPr="00BC63B4" w:rsidRDefault="00E23D6E" w:rsidP="00513085"/>
        </w:tc>
      </w:tr>
    </w:tbl>
    <w:p w14:paraId="360489A1" w14:textId="77777777" w:rsidR="00E23D6E" w:rsidRPr="00BC63B4" w:rsidRDefault="00E23D6E" w:rsidP="00E23D6E"/>
    <w:p w14:paraId="6720C3D2" w14:textId="77777777" w:rsidR="00E23D6E" w:rsidRPr="00BC63B4" w:rsidRDefault="00E23D6E" w:rsidP="00E23D6E">
      <w:pPr>
        <w:pStyle w:val="Heading3"/>
      </w:pPr>
      <w:bookmarkStart w:id="16" w:name="_Toc181441913"/>
      <w:r w:rsidRPr="00BC63B4">
        <w:t>Mécaniques d'attaque du joueur</w:t>
      </w:r>
      <w:bookmarkEnd w:id="16"/>
    </w:p>
    <w:p w14:paraId="6F05436D" w14:textId="77777777" w:rsidR="00E23D6E" w:rsidRPr="00BC63B4" w:rsidRDefault="00E23D6E" w:rsidP="00E23D6E">
      <w:r w:rsidRPr="00BC63B4">
        <w:t>(Auteur: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5769647B" w14:textId="77777777" w:rsidTr="00513085">
        <w:tc>
          <w:tcPr>
            <w:tcW w:w="0" w:type="auto"/>
          </w:tcPr>
          <w:p w14:paraId="37F89B44" w14:textId="77777777" w:rsidR="00E23D6E" w:rsidRPr="00BC63B4" w:rsidRDefault="00E23D6E" w:rsidP="00513085">
            <w:r w:rsidRPr="00BC63B4">
              <w:lastRenderedPageBreak/>
              <w:t>En tant que joueur, je souhaite pouvoir attaquer avec une arme afin de pouvoir tuer les ennemies.</w:t>
            </w:r>
          </w:p>
        </w:tc>
      </w:tr>
      <w:tr w:rsidR="00E23D6E" w:rsidRPr="00BC63B4" w14:paraId="351881D0" w14:textId="77777777" w:rsidTr="00513085">
        <w:tc>
          <w:tcPr>
            <w:tcW w:w="0" w:type="auto"/>
          </w:tcPr>
          <w:p w14:paraId="0140A84A" w14:textId="77777777" w:rsidR="00E23D6E" w:rsidRDefault="00E23D6E" w:rsidP="00513085">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755"/>
              <w:gridCol w:w="7961"/>
            </w:tblGrid>
            <w:tr w:rsidR="00E23D6E" w:rsidRPr="00BC63B4" w14:paraId="26F8358E" w14:textId="77777777" w:rsidTr="00513085">
              <w:tc>
                <w:tcPr>
                  <w:tcW w:w="0" w:type="auto"/>
                </w:tcPr>
                <w:p w14:paraId="2884DE0D" w14:textId="77777777" w:rsidR="00E23D6E" w:rsidRDefault="00E23D6E" w:rsidP="00513085">
                  <w:r>
                    <w:t>Lancement d'attaque</w:t>
                  </w:r>
                </w:p>
              </w:tc>
              <w:tc>
                <w:tcPr>
                  <w:tcW w:w="0" w:type="auto"/>
                </w:tcPr>
                <w:p w14:paraId="0C4750EC" w14:textId="77777777" w:rsidR="00E23D6E" w:rsidRPr="00BC63B4" w:rsidRDefault="00E23D6E" w:rsidP="00513085">
                  <w:r w:rsidRPr="00BC63B4">
                    <w:t>Pendant une partie, quand je clique sur le bouton d'attaque, mon personnage lance une attaque dans la direction de mon curseur.</w:t>
                  </w:r>
                </w:p>
              </w:tc>
            </w:tr>
            <w:tr w:rsidR="00E23D6E" w:rsidRPr="00BC63B4" w14:paraId="19E920B5" w14:textId="77777777" w:rsidTr="00513085">
              <w:tc>
                <w:tcPr>
                  <w:tcW w:w="0" w:type="auto"/>
                </w:tcPr>
                <w:p w14:paraId="1B2B532E" w14:textId="77777777" w:rsidR="00E23D6E" w:rsidRDefault="00E23D6E" w:rsidP="00513085">
                  <w:r>
                    <w:t>Cooldown</w:t>
                  </w:r>
                </w:p>
              </w:tc>
              <w:tc>
                <w:tcPr>
                  <w:tcW w:w="0" w:type="auto"/>
                </w:tcPr>
                <w:p w14:paraId="6822CB96" w14:textId="77777777" w:rsidR="00E23D6E" w:rsidRPr="00BC63B4" w:rsidRDefault="00E23D6E" w:rsidP="00513085">
                  <w:r w:rsidRPr="00BC63B4">
                    <w:t>Pendant une partie, quand j'essaie de lancer une attaque mais que je suis dans une période de cooldown, l'attaque ne se lance pas.</w:t>
                  </w:r>
                </w:p>
              </w:tc>
            </w:tr>
            <w:tr w:rsidR="00E23D6E" w:rsidRPr="00BC63B4" w14:paraId="2F76BB83" w14:textId="77777777" w:rsidTr="00513085">
              <w:tc>
                <w:tcPr>
                  <w:tcW w:w="0" w:type="auto"/>
                </w:tcPr>
                <w:p w14:paraId="1F988E6E" w14:textId="77777777" w:rsidR="00E23D6E" w:rsidRDefault="00E23D6E" w:rsidP="00513085">
                  <w:r>
                    <w:t>Vitesse</w:t>
                  </w:r>
                </w:p>
              </w:tc>
              <w:tc>
                <w:tcPr>
                  <w:tcW w:w="0" w:type="auto"/>
                </w:tcPr>
                <w:p w14:paraId="3A9CE129" w14:textId="77777777" w:rsidR="00E23D6E" w:rsidRPr="00BC63B4" w:rsidRDefault="00E23D6E" w:rsidP="00513085">
                  <w:r w:rsidRPr="00BC63B4">
                    <w:t>Pendant une partie, quand une attaque sort du terrain de jeu, elle est détruite.</w:t>
                  </w:r>
                </w:p>
              </w:tc>
            </w:tr>
          </w:tbl>
          <w:p w14:paraId="79044D5B" w14:textId="77777777" w:rsidR="00E23D6E" w:rsidRPr="00BC63B4" w:rsidRDefault="00E23D6E" w:rsidP="00513085"/>
        </w:tc>
      </w:tr>
    </w:tbl>
    <w:p w14:paraId="0838D5D1" w14:textId="77777777" w:rsidR="00E23D6E" w:rsidRPr="00BC63B4" w:rsidRDefault="00E23D6E" w:rsidP="00E23D6E"/>
    <w:p w14:paraId="076F70D2" w14:textId="77777777" w:rsidR="00E23D6E" w:rsidRPr="00BC63B4" w:rsidRDefault="00E23D6E" w:rsidP="00E23D6E">
      <w:pPr>
        <w:pStyle w:val="Heading3"/>
      </w:pPr>
      <w:bookmarkStart w:id="17" w:name="_Toc181441914"/>
      <w:r w:rsidRPr="00BC63B4">
        <w:t>Mécaniques de défense du joueur</w:t>
      </w:r>
      <w:bookmarkEnd w:id="17"/>
    </w:p>
    <w:p w14:paraId="5947DD1D" w14:textId="77777777" w:rsidR="00E23D6E" w:rsidRPr="00BC63B4" w:rsidRDefault="00E23D6E" w:rsidP="00E23D6E">
      <w:r w:rsidRPr="00BC63B4">
        <w:t>(Auteur: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08AF3FCD" w14:textId="77777777" w:rsidTr="00513085">
        <w:tc>
          <w:tcPr>
            <w:tcW w:w="0" w:type="auto"/>
          </w:tcPr>
          <w:p w14:paraId="34FA7D8C" w14:textId="77777777" w:rsidR="00E23D6E" w:rsidRPr="00BC63B4" w:rsidRDefault="00E23D6E" w:rsidP="00513085">
            <w:r w:rsidRPr="00BC63B4">
              <w:t>En tant que joueur, je souhaite être capable de me protéger afin de pouvoir survivre plus longtemps</w:t>
            </w:r>
          </w:p>
        </w:tc>
      </w:tr>
      <w:tr w:rsidR="00E23D6E" w:rsidRPr="00BC63B4" w14:paraId="54F22FD9" w14:textId="77777777" w:rsidTr="00513085">
        <w:tc>
          <w:tcPr>
            <w:tcW w:w="0" w:type="auto"/>
          </w:tcPr>
          <w:p w14:paraId="462F4A14" w14:textId="77777777" w:rsidR="00E23D6E" w:rsidRDefault="00E23D6E" w:rsidP="00513085">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2115"/>
              <w:gridCol w:w="7601"/>
            </w:tblGrid>
            <w:tr w:rsidR="00E23D6E" w:rsidRPr="00BC63B4" w14:paraId="4AB0412B" w14:textId="77777777" w:rsidTr="00513085">
              <w:tc>
                <w:tcPr>
                  <w:tcW w:w="0" w:type="auto"/>
                </w:tcPr>
                <w:p w14:paraId="1F39BA5C" w14:textId="77777777" w:rsidR="00E23D6E" w:rsidRDefault="00E23D6E" w:rsidP="00513085">
                  <w:r>
                    <w:t>Bouclier</w:t>
                  </w:r>
                </w:p>
              </w:tc>
              <w:tc>
                <w:tcPr>
                  <w:tcW w:w="0" w:type="auto"/>
                </w:tcPr>
                <w:p w14:paraId="04AF0DC7" w14:textId="77777777" w:rsidR="00E23D6E" w:rsidRPr="00BC63B4" w:rsidRDefault="00E23D6E" w:rsidP="00513085">
                  <w:r w:rsidRPr="00BC63B4">
                    <w:t>Pendant une partie, quand j'appuie sur le bouton de bouclier en dehors d'une période de cooldown, un bouclier de taille variable qui pare les attaques ennemies apparait devant moi.</w:t>
                  </w:r>
                </w:p>
              </w:tc>
            </w:tr>
            <w:tr w:rsidR="00E23D6E" w:rsidRPr="00BC63B4" w14:paraId="5E9163EF" w14:textId="77777777" w:rsidTr="00513085">
              <w:tc>
                <w:tcPr>
                  <w:tcW w:w="0" w:type="auto"/>
                </w:tcPr>
                <w:p w14:paraId="66C0D919" w14:textId="77777777" w:rsidR="00E23D6E" w:rsidRDefault="00E23D6E" w:rsidP="00513085">
                  <w:r>
                    <w:t>Bouclier cooldown</w:t>
                  </w:r>
                </w:p>
              </w:tc>
              <w:tc>
                <w:tcPr>
                  <w:tcW w:w="0" w:type="auto"/>
                </w:tcPr>
                <w:p w14:paraId="0F55830E" w14:textId="77777777" w:rsidR="00E23D6E" w:rsidRPr="00BC63B4" w:rsidRDefault="00E23D6E" w:rsidP="00513085">
                  <w:r w:rsidRPr="00BC63B4">
                    <w:t>Pendant une partie, quand j'appuie sur le bouton de bouclier mais que je suis dans une période de cooldown, le bouclier ne s'ouvre pas.</w:t>
                  </w:r>
                </w:p>
              </w:tc>
            </w:tr>
            <w:tr w:rsidR="00E23D6E" w:rsidRPr="00BC63B4" w14:paraId="24FA3E6E" w14:textId="77777777" w:rsidTr="00513085">
              <w:tc>
                <w:tcPr>
                  <w:tcW w:w="0" w:type="auto"/>
                </w:tcPr>
                <w:p w14:paraId="0AB3BC57" w14:textId="77777777" w:rsidR="00E23D6E" w:rsidRPr="00BC63B4" w:rsidRDefault="00E23D6E" w:rsidP="00513085">
                  <w:r w:rsidRPr="00BC63B4">
                    <w:t>Diminution de la surface du bouclier</w:t>
                  </w:r>
                </w:p>
              </w:tc>
              <w:tc>
                <w:tcPr>
                  <w:tcW w:w="0" w:type="auto"/>
                </w:tcPr>
                <w:p w14:paraId="2C4D1A64" w14:textId="77777777" w:rsidR="00E23D6E" w:rsidRPr="00BC63B4" w:rsidRDefault="00E23D6E" w:rsidP="00513085">
                  <w:r w:rsidRPr="00BC63B4">
                    <w:t>Pendant une partie, quand je sors le bouclier, sa taille diminue au fil du temps jusqu'à être nulle puis active la période de cooldown.</w:t>
                  </w:r>
                </w:p>
              </w:tc>
            </w:tr>
          </w:tbl>
          <w:p w14:paraId="2F39BC1B" w14:textId="77777777" w:rsidR="00E23D6E" w:rsidRPr="00BC63B4" w:rsidRDefault="00E23D6E" w:rsidP="00513085"/>
        </w:tc>
      </w:tr>
    </w:tbl>
    <w:p w14:paraId="6A228214" w14:textId="77777777" w:rsidR="00E23D6E" w:rsidRPr="00BC63B4" w:rsidRDefault="00E23D6E" w:rsidP="00E23D6E"/>
    <w:p w14:paraId="48E528D5" w14:textId="77777777" w:rsidR="00E23D6E" w:rsidRPr="00BC63B4" w:rsidRDefault="00E23D6E" w:rsidP="00E23D6E">
      <w:pPr>
        <w:pStyle w:val="Heading3"/>
      </w:pPr>
      <w:bookmarkStart w:id="18" w:name="_Toc181441915"/>
      <w:r w:rsidRPr="00BC63B4">
        <w:t>Progression dans le jeu (niveaux)</w:t>
      </w:r>
      <w:bookmarkEnd w:id="18"/>
    </w:p>
    <w:p w14:paraId="1A5C5EFB" w14:textId="77777777" w:rsidR="00E23D6E" w:rsidRDefault="00E23D6E" w:rsidP="00E23D6E">
      <w:r>
        <w:t>(Auteur: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79478DED" w14:textId="77777777" w:rsidTr="00513085">
        <w:tc>
          <w:tcPr>
            <w:tcW w:w="0" w:type="auto"/>
          </w:tcPr>
          <w:p w14:paraId="64B4705D" w14:textId="77777777" w:rsidR="00E23D6E" w:rsidRPr="00BC63B4" w:rsidRDefault="00E23D6E" w:rsidP="00513085">
            <w:r w:rsidRPr="00BC63B4">
              <w:t>En tant que joueur, je veux pouvoir jouer à plusieurs niveaux, afin d'avoir une expérience qui n'est pas monotone et linéaire.</w:t>
            </w:r>
          </w:p>
        </w:tc>
      </w:tr>
      <w:tr w:rsidR="00E23D6E" w:rsidRPr="00BC63B4" w14:paraId="650DF65B" w14:textId="77777777" w:rsidTr="00513085">
        <w:tc>
          <w:tcPr>
            <w:tcW w:w="0" w:type="auto"/>
          </w:tcPr>
          <w:p w14:paraId="491CBDC0" w14:textId="77777777" w:rsidR="00E23D6E" w:rsidRDefault="00E23D6E" w:rsidP="00513085">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796"/>
              <w:gridCol w:w="7920"/>
            </w:tblGrid>
            <w:tr w:rsidR="00E23D6E" w:rsidRPr="00BC63B4" w14:paraId="5C286136" w14:textId="77777777" w:rsidTr="00513085">
              <w:tc>
                <w:tcPr>
                  <w:tcW w:w="0" w:type="auto"/>
                </w:tcPr>
                <w:p w14:paraId="6EA843F1" w14:textId="77777777" w:rsidR="00E23D6E" w:rsidRDefault="00E23D6E" w:rsidP="00513085">
                  <w:r>
                    <w:t>Un seul niveau</w:t>
                  </w:r>
                </w:p>
              </w:tc>
              <w:tc>
                <w:tcPr>
                  <w:tcW w:w="0" w:type="auto"/>
                </w:tcPr>
                <w:p w14:paraId="4843628C" w14:textId="77777777" w:rsidR="00E23D6E" w:rsidRPr="00BC63B4" w:rsidRDefault="00E23D6E" w:rsidP="00513085">
                  <w:r w:rsidRPr="00BC63B4">
                    <w:t>Pendant une partie, quand je progresse dans le jeu, je remarque qu'il n'y a qu'un seul "niveau" global, qui se divise en différents paliers avec des ennemis et des environnements variés. Lorsque je meurs, je recommence toujours ce même "niveau" depuis le début, tout en traversant à nouveau les mêmes paliers.</w:t>
                  </w:r>
                </w:p>
              </w:tc>
            </w:tr>
            <w:tr w:rsidR="00E23D6E" w:rsidRPr="00BC63B4" w14:paraId="0953D89A" w14:textId="77777777" w:rsidTr="00513085">
              <w:tc>
                <w:tcPr>
                  <w:tcW w:w="0" w:type="auto"/>
                </w:tcPr>
                <w:p w14:paraId="142631FB" w14:textId="77777777" w:rsidR="00E23D6E" w:rsidRDefault="00E23D6E" w:rsidP="00513085">
                  <w:r>
                    <w:t>Difficulté</w:t>
                  </w:r>
                </w:p>
              </w:tc>
              <w:tc>
                <w:tcPr>
                  <w:tcW w:w="0" w:type="auto"/>
                </w:tcPr>
                <w:p w14:paraId="18582A1A" w14:textId="77777777" w:rsidR="00E23D6E" w:rsidRPr="00BC63B4" w:rsidRDefault="00E23D6E" w:rsidP="00513085">
                  <w:r w:rsidRPr="00BC63B4">
                    <w:t>Pendant une partie, à chaque changement de palier, l'environnement change et les ennemis également (stats et apparence).</w:t>
                  </w:r>
                </w:p>
              </w:tc>
            </w:tr>
            <w:tr w:rsidR="00E23D6E" w:rsidRPr="00BC63B4" w14:paraId="221F2C13" w14:textId="77777777" w:rsidTr="00513085">
              <w:tc>
                <w:tcPr>
                  <w:tcW w:w="0" w:type="auto"/>
                </w:tcPr>
                <w:p w14:paraId="70A9456A" w14:textId="77777777" w:rsidR="00E23D6E" w:rsidRDefault="00E23D6E" w:rsidP="00513085">
                  <w:r>
                    <w:t>Boutique entre pallier</w:t>
                  </w:r>
                </w:p>
              </w:tc>
              <w:tc>
                <w:tcPr>
                  <w:tcW w:w="0" w:type="auto"/>
                </w:tcPr>
                <w:p w14:paraId="28D8D990" w14:textId="77777777" w:rsidR="00E23D6E" w:rsidRPr="00BC63B4" w:rsidRDefault="00E23D6E" w:rsidP="00513085">
                  <w:r w:rsidRPr="00BC63B4">
                    <w:t>Entre chaque pallier, j'apparais dans une boutique.</w:t>
                  </w:r>
                </w:p>
              </w:tc>
            </w:tr>
            <w:tr w:rsidR="00E23D6E" w:rsidRPr="00BC63B4" w14:paraId="229484E9" w14:textId="77777777" w:rsidTr="00513085">
              <w:tc>
                <w:tcPr>
                  <w:tcW w:w="0" w:type="auto"/>
                </w:tcPr>
                <w:p w14:paraId="20EAA8AD" w14:textId="77777777" w:rsidR="00E23D6E" w:rsidRDefault="00E23D6E" w:rsidP="00513085">
                  <w:r>
                    <w:t>Achat dans la boutique</w:t>
                  </w:r>
                </w:p>
              </w:tc>
              <w:tc>
                <w:tcPr>
                  <w:tcW w:w="0" w:type="auto"/>
                </w:tcPr>
                <w:p w14:paraId="6555AB2B" w14:textId="77777777" w:rsidR="00E23D6E" w:rsidRPr="00BC63B4" w:rsidRDefault="00E23D6E" w:rsidP="00513085">
                  <w:r w:rsidRPr="00BC63B4">
                    <w:t>Entre chaque pallier, dans la boutique, je peux dépenser la monnaie collectée pendant le jeu pour acheter des améliorations (ex: plus de dégats, abilités spéciales, etc.).</w:t>
                  </w:r>
                </w:p>
              </w:tc>
            </w:tr>
            <w:tr w:rsidR="00E23D6E" w:rsidRPr="00BC63B4" w14:paraId="49BC177B" w14:textId="77777777" w:rsidTr="00513085">
              <w:tc>
                <w:tcPr>
                  <w:tcW w:w="0" w:type="auto"/>
                </w:tcPr>
                <w:p w14:paraId="36BBB4E3" w14:textId="77777777" w:rsidR="00E23D6E" w:rsidRPr="00BC63B4" w:rsidRDefault="00E23D6E" w:rsidP="00513085">
                  <w:r w:rsidRPr="00BC63B4">
                    <w:t>Après achat dans la boutique</w:t>
                  </w:r>
                </w:p>
              </w:tc>
              <w:tc>
                <w:tcPr>
                  <w:tcW w:w="0" w:type="auto"/>
                </w:tcPr>
                <w:p w14:paraId="5A1744ED" w14:textId="77777777" w:rsidR="00E23D6E" w:rsidRPr="00BC63B4" w:rsidRDefault="00E23D6E" w:rsidP="00513085">
                  <w:r w:rsidRPr="00BC63B4">
                    <w:t>Dans la boutique, après avoir acheté quelque(s) chose(s), je continue vers le prochain palier avec l(es) amélioration(s) active(s).</w:t>
                  </w:r>
                </w:p>
              </w:tc>
            </w:tr>
            <w:tr w:rsidR="00E23D6E" w:rsidRPr="00BC63B4" w14:paraId="31BC444B" w14:textId="77777777" w:rsidTr="00513085">
              <w:tc>
                <w:tcPr>
                  <w:tcW w:w="0" w:type="auto"/>
                </w:tcPr>
                <w:p w14:paraId="4FDDAC4A" w14:textId="77777777" w:rsidR="00E23D6E" w:rsidRPr="00BC63B4" w:rsidRDefault="00E23D6E" w:rsidP="00513085">
                  <w:r w:rsidRPr="00BC63B4">
                    <w:t>Pas d'achat dans la boutique</w:t>
                  </w:r>
                </w:p>
              </w:tc>
              <w:tc>
                <w:tcPr>
                  <w:tcW w:w="0" w:type="auto"/>
                </w:tcPr>
                <w:p w14:paraId="06276E39" w14:textId="77777777" w:rsidR="00E23D6E" w:rsidRPr="00BC63B4" w:rsidRDefault="00E23D6E" w:rsidP="00513085">
                  <w:r w:rsidRPr="00BC63B4">
                    <w:t>Dans la boutique, si je ne fais pas d'achat, je peux quand même avancer au prochain palier.</w:t>
                  </w:r>
                </w:p>
              </w:tc>
            </w:tr>
            <w:tr w:rsidR="00E23D6E" w:rsidRPr="00BC63B4" w14:paraId="5373541D" w14:textId="77777777" w:rsidTr="00513085">
              <w:tc>
                <w:tcPr>
                  <w:tcW w:w="0" w:type="auto"/>
                </w:tcPr>
                <w:p w14:paraId="1E94C4F2" w14:textId="77777777" w:rsidR="00E23D6E" w:rsidRDefault="00E23D6E" w:rsidP="00513085">
                  <w:r>
                    <w:t>Un seul niveau</w:t>
                  </w:r>
                </w:p>
              </w:tc>
              <w:tc>
                <w:tcPr>
                  <w:tcW w:w="0" w:type="auto"/>
                </w:tcPr>
                <w:p w14:paraId="4C542745" w14:textId="77777777" w:rsidR="00E23D6E" w:rsidRPr="00BC63B4" w:rsidRDefault="00E23D6E" w:rsidP="00513085">
                  <w:r w:rsidRPr="00BC63B4">
                    <w:t xml:space="preserve">Pendant une partie, quand je progresse dans le jeu, je remarque qu'il n'y a qu'un seul "niveau" global, qui se divise en différents paliers avec des ennemis et des environnements variés. Lorsque je meurs, je recommence </w:t>
                  </w:r>
                  <w:r w:rsidRPr="00BC63B4">
                    <w:lastRenderedPageBreak/>
                    <w:t>toujours ce même "niveau" depuis le début, tout en traversant à nouveau les mêmes paliers.</w:t>
                  </w:r>
                </w:p>
              </w:tc>
            </w:tr>
            <w:tr w:rsidR="00E23D6E" w:rsidRPr="00BC63B4" w14:paraId="6072B20B" w14:textId="77777777" w:rsidTr="00513085">
              <w:tc>
                <w:tcPr>
                  <w:tcW w:w="0" w:type="auto"/>
                </w:tcPr>
                <w:p w14:paraId="0A6EB268" w14:textId="77777777" w:rsidR="00E23D6E" w:rsidRDefault="00E23D6E" w:rsidP="00513085">
                  <w:r>
                    <w:lastRenderedPageBreak/>
                    <w:t>Stockage des palliers</w:t>
                  </w:r>
                </w:p>
              </w:tc>
              <w:tc>
                <w:tcPr>
                  <w:tcW w:w="0" w:type="auto"/>
                </w:tcPr>
                <w:p w14:paraId="53BEF966" w14:textId="77777777" w:rsidR="00E23D6E" w:rsidRPr="00BC63B4" w:rsidRDefault="00E23D6E" w:rsidP="00513085">
                  <w:r w:rsidRPr="00BC63B4">
                    <w:t>Dans la base de donnée, chaque niveau est stockés avec toutes ses informations (nombre d'ennemis, leur statistiques etc.) sous le format JSON.</w:t>
                  </w:r>
                </w:p>
              </w:tc>
            </w:tr>
            <w:tr w:rsidR="00E23D6E" w:rsidRPr="00BC63B4" w14:paraId="2BDD71D7" w14:textId="77777777" w:rsidTr="00513085">
              <w:tc>
                <w:tcPr>
                  <w:tcW w:w="0" w:type="auto"/>
                </w:tcPr>
                <w:p w14:paraId="2B2530BB" w14:textId="77777777" w:rsidR="00E23D6E" w:rsidRDefault="00E23D6E" w:rsidP="00513085">
                  <w:r>
                    <w:t>Choix des améliorations</w:t>
                  </w:r>
                </w:p>
              </w:tc>
              <w:tc>
                <w:tcPr>
                  <w:tcW w:w="0" w:type="auto"/>
                </w:tcPr>
                <w:p w14:paraId="4CCB3C84" w14:textId="77777777" w:rsidR="00E23D6E" w:rsidRPr="00BC63B4" w:rsidRDefault="00E23D6E" w:rsidP="00513085">
                  <w:r w:rsidRPr="00BC63B4">
                    <w:t>Dans la boutique, le choix des trois améliorations disponibles est aléatoire.</w:t>
                  </w:r>
                </w:p>
              </w:tc>
            </w:tr>
          </w:tbl>
          <w:p w14:paraId="69650F6F" w14:textId="77777777" w:rsidR="00E23D6E" w:rsidRPr="00BC63B4" w:rsidRDefault="00E23D6E" w:rsidP="00513085"/>
        </w:tc>
      </w:tr>
    </w:tbl>
    <w:p w14:paraId="63B0E383" w14:textId="77777777" w:rsidR="00E23D6E" w:rsidRPr="00BC63B4" w:rsidRDefault="00E23D6E" w:rsidP="00E23D6E"/>
    <w:p w14:paraId="14150C5B" w14:textId="77777777" w:rsidR="00E23D6E" w:rsidRPr="00BC63B4" w:rsidRDefault="00E23D6E" w:rsidP="00E23D6E">
      <w:pPr>
        <w:pStyle w:val="Heading3"/>
      </w:pPr>
      <w:bookmarkStart w:id="19" w:name="_Toc181441916"/>
      <w:r w:rsidRPr="00BC63B4">
        <w:t>Système de santé</w:t>
      </w:r>
      <w:bookmarkEnd w:id="19"/>
    </w:p>
    <w:p w14:paraId="0687CAE4" w14:textId="77777777" w:rsidR="00E23D6E" w:rsidRPr="00BC63B4" w:rsidRDefault="00E23D6E" w:rsidP="00E23D6E">
      <w:r w:rsidRPr="00BC63B4">
        <w:t>(Auteur: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05CA4DE9" w14:textId="77777777" w:rsidTr="00513085">
        <w:tc>
          <w:tcPr>
            <w:tcW w:w="0" w:type="auto"/>
          </w:tcPr>
          <w:p w14:paraId="227F396A" w14:textId="77777777" w:rsidR="00E23D6E" w:rsidRPr="00BC63B4" w:rsidRDefault="00E23D6E" w:rsidP="00513085">
            <w:r w:rsidRPr="00BC63B4">
              <w:t>En tant que joueur, je souhaite avoir un nombre de points de vie, afin de rajouter du challenge et de la rejouabilité</w:t>
            </w:r>
          </w:p>
        </w:tc>
      </w:tr>
      <w:tr w:rsidR="00E23D6E" w:rsidRPr="00BC63B4" w14:paraId="4AC81E8C" w14:textId="77777777" w:rsidTr="00513085">
        <w:tc>
          <w:tcPr>
            <w:tcW w:w="0" w:type="auto"/>
          </w:tcPr>
          <w:p w14:paraId="3D1B922D" w14:textId="77777777" w:rsidR="00E23D6E" w:rsidRDefault="00E23D6E" w:rsidP="00513085">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913"/>
              <w:gridCol w:w="7803"/>
            </w:tblGrid>
            <w:tr w:rsidR="00E23D6E" w:rsidRPr="00BC63B4" w14:paraId="3EA7B9D3" w14:textId="77777777" w:rsidTr="00513085">
              <w:tc>
                <w:tcPr>
                  <w:tcW w:w="0" w:type="auto"/>
                </w:tcPr>
                <w:p w14:paraId="65C39A78" w14:textId="77777777" w:rsidR="00E23D6E" w:rsidRDefault="00E23D6E" w:rsidP="00513085">
                  <w:r>
                    <w:t>Barre de PV</w:t>
                  </w:r>
                </w:p>
              </w:tc>
              <w:tc>
                <w:tcPr>
                  <w:tcW w:w="0" w:type="auto"/>
                </w:tcPr>
                <w:p w14:paraId="1C09CA6F" w14:textId="77777777" w:rsidR="00E23D6E" w:rsidRPr="00BC63B4" w:rsidRDefault="00E23D6E" w:rsidP="00513085">
                  <w:r w:rsidRPr="00BC63B4">
                    <w:t>Pendant une partie, je vois que les entités ont une barre de points de vie.</w:t>
                  </w:r>
                </w:p>
              </w:tc>
            </w:tr>
            <w:tr w:rsidR="00E23D6E" w:rsidRPr="00BC63B4" w14:paraId="0A0F7015" w14:textId="77777777" w:rsidTr="00513085">
              <w:tc>
                <w:tcPr>
                  <w:tcW w:w="0" w:type="auto"/>
                </w:tcPr>
                <w:p w14:paraId="4390A1A7" w14:textId="77777777" w:rsidR="00E23D6E" w:rsidRDefault="00E23D6E" w:rsidP="00513085">
                  <w:r>
                    <w:t>Récupération de PV</w:t>
                  </w:r>
                </w:p>
              </w:tc>
              <w:tc>
                <w:tcPr>
                  <w:tcW w:w="0" w:type="auto"/>
                </w:tcPr>
                <w:p w14:paraId="1E9660E2" w14:textId="77777777" w:rsidR="00E23D6E" w:rsidRPr="00BC63B4" w:rsidRDefault="00E23D6E" w:rsidP="00513085">
                  <w:r w:rsidRPr="00BC63B4">
                    <w:t>Entre chaque pallier, dans la boutique, je regagne tous mes points de vie.</w:t>
                  </w:r>
                </w:p>
              </w:tc>
            </w:tr>
            <w:tr w:rsidR="00E23D6E" w:rsidRPr="00BC63B4" w14:paraId="643BCF6F" w14:textId="77777777" w:rsidTr="00513085">
              <w:tc>
                <w:tcPr>
                  <w:tcW w:w="0" w:type="auto"/>
                </w:tcPr>
                <w:p w14:paraId="0D4B8F07" w14:textId="77777777" w:rsidR="00E23D6E" w:rsidRDefault="00E23D6E" w:rsidP="00513085">
                  <w:r>
                    <w:t>Amélioration de PV</w:t>
                  </w:r>
                </w:p>
              </w:tc>
              <w:tc>
                <w:tcPr>
                  <w:tcW w:w="0" w:type="auto"/>
                </w:tcPr>
                <w:p w14:paraId="26BAB844" w14:textId="77777777" w:rsidR="00E23D6E" w:rsidRPr="00BC63B4" w:rsidRDefault="00E23D6E" w:rsidP="00513085">
                  <w:r w:rsidRPr="00BC63B4">
                    <w:t>Entre chaque pallier, dans la boutique, je peux acheter des améliorations afin d'avoir plus de points de vie.</w:t>
                  </w:r>
                </w:p>
              </w:tc>
            </w:tr>
            <w:tr w:rsidR="00E23D6E" w:rsidRPr="00BC63B4" w14:paraId="07E25C9D" w14:textId="77777777" w:rsidTr="00513085">
              <w:tc>
                <w:tcPr>
                  <w:tcW w:w="0" w:type="auto"/>
                </w:tcPr>
                <w:p w14:paraId="6591C125" w14:textId="77777777" w:rsidR="00E23D6E" w:rsidRDefault="00E23D6E" w:rsidP="00513085">
                  <w:r>
                    <w:t>Dégâts</w:t>
                  </w:r>
                </w:p>
              </w:tc>
              <w:tc>
                <w:tcPr>
                  <w:tcW w:w="0" w:type="auto"/>
                </w:tcPr>
                <w:p w14:paraId="23AB90E5" w14:textId="77777777" w:rsidR="00E23D6E" w:rsidRPr="00BC63B4" w:rsidRDefault="00E23D6E" w:rsidP="00513085">
                  <w:r w:rsidRPr="00BC63B4">
                    <w:t>Pendant une partie, quand une entité se prend des dégâts,  sa vie diminue.</w:t>
                  </w:r>
                </w:p>
              </w:tc>
            </w:tr>
          </w:tbl>
          <w:p w14:paraId="1207A816" w14:textId="77777777" w:rsidR="00E23D6E" w:rsidRPr="00BC63B4" w:rsidRDefault="00E23D6E" w:rsidP="00513085"/>
        </w:tc>
      </w:tr>
    </w:tbl>
    <w:p w14:paraId="7A48B06E" w14:textId="77777777" w:rsidR="00E23D6E" w:rsidRPr="00BC63B4" w:rsidRDefault="00E23D6E" w:rsidP="00E23D6E"/>
    <w:p w14:paraId="51A5686B" w14:textId="77777777" w:rsidR="00E23D6E" w:rsidRPr="00BC63B4" w:rsidRDefault="00E23D6E" w:rsidP="00E23D6E">
      <w:pPr>
        <w:pStyle w:val="Heading3"/>
      </w:pPr>
      <w:bookmarkStart w:id="20" w:name="_Toc181441917"/>
      <w:r w:rsidRPr="00BC63B4">
        <w:t>Déplacement des ennemis</w:t>
      </w:r>
      <w:bookmarkEnd w:id="20"/>
    </w:p>
    <w:p w14:paraId="51A39F78" w14:textId="77777777" w:rsidR="00E23D6E" w:rsidRPr="00BC63B4" w:rsidRDefault="00E23D6E" w:rsidP="00E23D6E">
      <w:r w:rsidRPr="00BC63B4">
        <w:t>(Auteur: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12E5E82D" w14:textId="77777777" w:rsidTr="00513085">
        <w:tc>
          <w:tcPr>
            <w:tcW w:w="0" w:type="auto"/>
          </w:tcPr>
          <w:p w14:paraId="0D29AD31" w14:textId="77777777" w:rsidR="00E23D6E" w:rsidRPr="00BC63B4" w:rsidRDefault="00E23D6E" w:rsidP="00513085">
            <w:r w:rsidRPr="00BC63B4">
              <w:t>En tant que joueur, je veux que les ennemis puissent se déplacer afin de rendre les combats plus dynamiques et difficiles, et me forcer à ajuster ma stratégie et mes mouvements pour les éviter ou les attaquer efficacement.</w:t>
            </w:r>
          </w:p>
        </w:tc>
      </w:tr>
      <w:tr w:rsidR="00E23D6E" w:rsidRPr="00BC63B4" w14:paraId="0320BA28" w14:textId="77777777" w:rsidTr="00513085">
        <w:tc>
          <w:tcPr>
            <w:tcW w:w="0" w:type="auto"/>
          </w:tcPr>
          <w:p w14:paraId="1908C2BE" w14:textId="77777777" w:rsidR="00E23D6E" w:rsidRDefault="00E23D6E" w:rsidP="00513085">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048"/>
              <w:gridCol w:w="8668"/>
            </w:tblGrid>
            <w:tr w:rsidR="00E23D6E" w:rsidRPr="00BC63B4" w14:paraId="39E7FCDA" w14:textId="77777777" w:rsidTr="00513085">
              <w:tc>
                <w:tcPr>
                  <w:tcW w:w="0" w:type="auto"/>
                </w:tcPr>
                <w:p w14:paraId="0023B5F0" w14:textId="77777777" w:rsidR="00E23D6E" w:rsidRDefault="00E23D6E" w:rsidP="00513085">
                  <w:r>
                    <w:t>Direction</w:t>
                  </w:r>
                </w:p>
              </w:tc>
              <w:tc>
                <w:tcPr>
                  <w:tcW w:w="0" w:type="auto"/>
                </w:tcPr>
                <w:p w14:paraId="75077387" w14:textId="77777777" w:rsidR="00E23D6E" w:rsidRPr="00BC63B4" w:rsidRDefault="00E23D6E" w:rsidP="00513085">
                  <w:r w:rsidRPr="00BC63B4">
                    <w:t>Pendant la partie, les ennemis se déplacent en direction du joueur.</w:t>
                  </w:r>
                </w:p>
              </w:tc>
            </w:tr>
            <w:tr w:rsidR="00E23D6E" w:rsidRPr="00BC63B4" w14:paraId="3D02C521" w14:textId="77777777" w:rsidTr="00513085">
              <w:tc>
                <w:tcPr>
                  <w:tcW w:w="0" w:type="auto"/>
                </w:tcPr>
                <w:p w14:paraId="13DC1456" w14:textId="77777777" w:rsidR="00E23D6E" w:rsidRDefault="00E23D6E" w:rsidP="00513085">
                  <w:r>
                    <w:t>Collisions</w:t>
                  </w:r>
                </w:p>
              </w:tc>
              <w:tc>
                <w:tcPr>
                  <w:tcW w:w="0" w:type="auto"/>
                </w:tcPr>
                <w:p w14:paraId="7D04D23F" w14:textId="77777777" w:rsidR="00E23D6E" w:rsidRPr="00BC63B4" w:rsidRDefault="00E23D6E" w:rsidP="00513085">
                  <w:r w:rsidRPr="00BC63B4">
                    <w:t>Pendant la partie, quand un ennemi entre en collision avec un mur, il le contourne afin de ne pas rester bloquer.</w:t>
                  </w:r>
                </w:p>
              </w:tc>
            </w:tr>
          </w:tbl>
          <w:p w14:paraId="2E5161C6" w14:textId="77777777" w:rsidR="00E23D6E" w:rsidRPr="00BC63B4" w:rsidRDefault="00E23D6E" w:rsidP="00513085"/>
        </w:tc>
      </w:tr>
    </w:tbl>
    <w:p w14:paraId="1992401D" w14:textId="77777777" w:rsidR="00E23D6E" w:rsidRPr="00BC63B4" w:rsidRDefault="00E23D6E" w:rsidP="00E23D6E"/>
    <w:p w14:paraId="1AB25921" w14:textId="77777777" w:rsidR="00E23D6E" w:rsidRDefault="00E23D6E" w:rsidP="00E23D6E">
      <w:pPr>
        <w:pStyle w:val="Heading3"/>
      </w:pPr>
      <w:bookmarkStart w:id="21" w:name="_Toc181441918"/>
      <w:r>
        <w:t>Mécaniques d'attaque des ennemis</w:t>
      </w:r>
      <w:bookmarkEnd w:id="21"/>
    </w:p>
    <w:p w14:paraId="47120122" w14:textId="77777777" w:rsidR="00E23D6E" w:rsidRDefault="00E23D6E" w:rsidP="00E23D6E">
      <w:r>
        <w:t>(Auteur: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14:paraId="711FDF93" w14:textId="77777777" w:rsidTr="00513085">
        <w:tc>
          <w:tcPr>
            <w:tcW w:w="0" w:type="auto"/>
          </w:tcPr>
          <w:p w14:paraId="18C24D65" w14:textId="77777777" w:rsidR="00E23D6E" w:rsidRDefault="00E23D6E" w:rsidP="00513085">
            <w:r>
              <w:t>En tant que joueur je veux que les ennemis puissent attaquer, afin de créer des situations de danger où je dois esquiver ou me défendre, ce qui rend le jeu plus engageant et amusant.</w:t>
            </w:r>
          </w:p>
        </w:tc>
      </w:tr>
      <w:tr w:rsidR="00E23D6E" w14:paraId="2C2693A0" w14:textId="77777777" w:rsidTr="00513085">
        <w:tc>
          <w:tcPr>
            <w:tcW w:w="0" w:type="auto"/>
          </w:tcPr>
          <w:p w14:paraId="6ED0F9F8" w14:textId="77777777" w:rsidR="00E23D6E" w:rsidRDefault="00E23D6E" w:rsidP="00513085">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728"/>
              <w:gridCol w:w="7988"/>
            </w:tblGrid>
            <w:tr w:rsidR="00E23D6E" w14:paraId="6468455F" w14:textId="77777777" w:rsidTr="00513085">
              <w:tc>
                <w:tcPr>
                  <w:tcW w:w="0" w:type="auto"/>
                </w:tcPr>
                <w:p w14:paraId="62128AC4" w14:textId="77777777" w:rsidR="00E23D6E" w:rsidRDefault="00E23D6E" w:rsidP="00513085">
                  <w:r>
                    <w:t>Cooldown</w:t>
                  </w:r>
                </w:p>
              </w:tc>
              <w:tc>
                <w:tcPr>
                  <w:tcW w:w="0" w:type="auto"/>
                </w:tcPr>
                <w:p w14:paraId="7C625BCA" w14:textId="77777777" w:rsidR="00E23D6E" w:rsidRDefault="00E23D6E" w:rsidP="00513085">
                  <w:r>
                    <w:t>Pendant une partie, les ennemis tirent chaque N nombre de temps, avec N choisi aléatoirement avec +- 500ms.</w:t>
                  </w:r>
                </w:p>
              </w:tc>
            </w:tr>
            <w:tr w:rsidR="00E23D6E" w14:paraId="706A795E" w14:textId="77777777" w:rsidTr="00513085">
              <w:tc>
                <w:tcPr>
                  <w:tcW w:w="0" w:type="auto"/>
                </w:tcPr>
                <w:p w14:paraId="0F3A4A6C" w14:textId="77777777" w:rsidR="00E23D6E" w:rsidRDefault="00E23D6E" w:rsidP="00513085">
                  <w:r>
                    <w:t>Lancement d'attaque</w:t>
                  </w:r>
                </w:p>
              </w:tc>
              <w:tc>
                <w:tcPr>
                  <w:tcW w:w="0" w:type="auto"/>
                </w:tcPr>
                <w:p w14:paraId="4A45BCD8" w14:textId="77777777" w:rsidR="00E23D6E" w:rsidRDefault="00E23D6E" w:rsidP="00513085">
                  <w:r>
                    <w:t>Pendant la partie, quand l'ennemi tire, un projectile s'envoie en direction du joueur (la trajectoire ne change pas pendant le tir).</w:t>
                  </w:r>
                </w:p>
              </w:tc>
            </w:tr>
            <w:tr w:rsidR="00E23D6E" w14:paraId="1F36CB8B" w14:textId="77777777" w:rsidTr="00513085">
              <w:tc>
                <w:tcPr>
                  <w:tcW w:w="0" w:type="auto"/>
                </w:tcPr>
                <w:p w14:paraId="3FBEEF41" w14:textId="77777777" w:rsidR="00E23D6E" w:rsidRDefault="00E23D6E" w:rsidP="00513085">
                  <w:r>
                    <w:t>Out of bounds</w:t>
                  </w:r>
                </w:p>
              </w:tc>
              <w:tc>
                <w:tcPr>
                  <w:tcW w:w="0" w:type="auto"/>
                </w:tcPr>
                <w:p w14:paraId="1AED5DDE" w14:textId="77777777" w:rsidR="00E23D6E" w:rsidRDefault="00E23D6E" w:rsidP="00513085">
                  <w:r>
                    <w:t>Pendant la partie, quand un projectile quitte le terrain de jeu, il disparait.</w:t>
                  </w:r>
                </w:p>
              </w:tc>
            </w:tr>
            <w:tr w:rsidR="00E23D6E" w14:paraId="30EF8D69" w14:textId="77777777" w:rsidTr="00513085">
              <w:tc>
                <w:tcPr>
                  <w:tcW w:w="0" w:type="auto"/>
                </w:tcPr>
                <w:p w14:paraId="142B4853" w14:textId="77777777" w:rsidR="00E23D6E" w:rsidRDefault="00E23D6E" w:rsidP="00513085">
                  <w:r>
                    <w:t>Proche du joueur</w:t>
                  </w:r>
                </w:p>
              </w:tc>
              <w:tc>
                <w:tcPr>
                  <w:tcW w:w="0" w:type="auto"/>
                </w:tcPr>
                <w:p w14:paraId="5B824DCD" w14:textId="77777777" w:rsidR="00E23D6E" w:rsidRDefault="00E23D6E" w:rsidP="00513085">
                  <w:r>
                    <w:t>Pendant la partie, quand l'ennemi entre dans la zone de collision du joueur, l'ennemi s'arrête et commence à mettre des dégâts de mêlée</w:t>
                  </w:r>
                </w:p>
              </w:tc>
            </w:tr>
          </w:tbl>
          <w:p w14:paraId="7110CA1C" w14:textId="77777777" w:rsidR="00E23D6E" w:rsidRDefault="00E23D6E" w:rsidP="00513085"/>
        </w:tc>
      </w:tr>
    </w:tbl>
    <w:p w14:paraId="5EFA39EA" w14:textId="77777777" w:rsidR="00E23D6E" w:rsidRDefault="00E23D6E" w:rsidP="00E23D6E"/>
    <w:p w14:paraId="408CA937" w14:textId="77777777" w:rsidR="00E23D6E" w:rsidRDefault="00E23D6E" w:rsidP="00E23D6E">
      <w:pPr>
        <w:pStyle w:val="Heading3"/>
      </w:pPr>
      <w:bookmarkStart w:id="22" w:name="_Toc181441919"/>
      <w:r>
        <w:t>Visuels</w:t>
      </w:r>
      <w:bookmarkEnd w:id="22"/>
    </w:p>
    <w:p w14:paraId="6F446956" w14:textId="77777777" w:rsidR="00E23D6E" w:rsidRDefault="00E23D6E" w:rsidP="00E23D6E">
      <w:r>
        <w:t>(Auteur: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14:paraId="7DEC0C55" w14:textId="77777777" w:rsidTr="00513085">
        <w:tc>
          <w:tcPr>
            <w:tcW w:w="0" w:type="auto"/>
          </w:tcPr>
          <w:p w14:paraId="2E89F796" w14:textId="77777777" w:rsidR="00E23D6E" w:rsidRDefault="00E23D6E" w:rsidP="00513085">
            <w:r>
              <w:t>En tant que joueur, Je veux que les objets/personnages du jeu aient une texture Afin de pouvoir jouer à un jeu plaisant pour les yeux.</w:t>
            </w:r>
          </w:p>
        </w:tc>
      </w:tr>
      <w:tr w:rsidR="00E23D6E" w14:paraId="5A2BBCD3" w14:textId="77777777" w:rsidTr="00513085">
        <w:tc>
          <w:tcPr>
            <w:tcW w:w="0" w:type="auto"/>
          </w:tcPr>
          <w:p w14:paraId="63A206B9" w14:textId="77777777" w:rsidR="00E23D6E" w:rsidRDefault="00E23D6E" w:rsidP="00513085">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01"/>
              <w:gridCol w:w="8615"/>
            </w:tblGrid>
            <w:tr w:rsidR="00E23D6E" w14:paraId="48C3331D" w14:textId="77777777" w:rsidTr="00513085">
              <w:tc>
                <w:tcPr>
                  <w:tcW w:w="0" w:type="auto"/>
                </w:tcPr>
                <w:p w14:paraId="59E8CC22" w14:textId="77777777" w:rsidR="00E23D6E" w:rsidRDefault="00E23D6E" w:rsidP="00513085">
                  <w:r>
                    <w:lastRenderedPageBreak/>
                    <w:t>Joueur</w:t>
                  </w:r>
                </w:p>
              </w:tc>
              <w:tc>
                <w:tcPr>
                  <w:tcW w:w="0" w:type="auto"/>
                </w:tcPr>
                <w:p w14:paraId="52EC27E4" w14:textId="77777777" w:rsidR="00E23D6E" w:rsidRDefault="00E23D6E" w:rsidP="00513085">
                  <w:r>
                    <w:t>Pendant la partie, je vois que le joueur est représenté par un sprite.</w:t>
                  </w:r>
                </w:p>
              </w:tc>
            </w:tr>
            <w:tr w:rsidR="00E23D6E" w14:paraId="24E22B45" w14:textId="77777777" w:rsidTr="00513085">
              <w:tc>
                <w:tcPr>
                  <w:tcW w:w="0" w:type="auto"/>
                </w:tcPr>
                <w:p w14:paraId="038CBED9" w14:textId="77777777" w:rsidR="00E23D6E" w:rsidRDefault="00E23D6E" w:rsidP="00513085">
                  <w:r>
                    <w:t>Ennemis</w:t>
                  </w:r>
                </w:p>
              </w:tc>
              <w:tc>
                <w:tcPr>
                  <w:tcW w:w="0" w:type="auto"/>
                </w:tcPr>
                <w:p w14:paraId="4982401B" w14:textId="77777777" w:rsidR="00E23D6E" w:rsidRDefault="00E23D6E" w:rsidP="00513085">
                  <w:r>
                    <w:t>Pendant la partie, je vois que chaque ennemi est représenté par un sprite.</w:t>
                  </w:r>
                </w:p>
              </w:tc>
            </w:tr>
            <w:tr w:rsidR="00E23D6E" w14:paraId="032F270E" w14:textId="77777777" w:rsidTr="00513085">
              <w:tc>
                <w:tcPr>
                  <w:tcW w:w="0" w:type="auto"/>
                </w:tcPr>
                <w:p w14:paraId="13A2B948" w14:textId="77777777" w:rsidR="00E23D6E" w:rsidRDefault="00E23D6E" w:rsidP="00513085">
                  <w:r>
                    <w:t>Attaques</w:t>
                  </w:r>
                </w:p>
              </w:tc>
              <w:tc>
                <w:tcPr>
                  <w:tcW w:w="0" w:type="auto"/>
                </w:tcPr>
                <w:p w14:paraId="64AAB002" w14:textId="77777777" w:rsidR="00E23D6E" w:rsidRDefault="00E23D6E" w:rsidP="00513085">
                  <w:r>
                    <w:t>Pendant la partie, je vois que chaque attaque est représentée par un sprite.</w:t>
                  </w:r>
                </w:p>
              </w:tc>
            </w:tr>
            <w:tr w:rsidR="00E23D6E" w14:paraId="6AD1F80B" w14:textId="77777777" w:rsidTr="00513085">
              <w:tc>
                <w:tcPr>
                  <w:tcW w:w="0" w:type="auto"/>
                </w:tcPr>
                <w:p w14:paraId="42F9EDE5" w14:textId="77777777" w:rsidR="00E23D6E" w:rsidRDefault="00E23D6E" w:rsidP="00513085">
                  <w:r>
                    <w:t>Protection</w:t>
                  </w:r>
                </w:p>
              </w:tc>
              <w:tc>
                <w:tcPr>
                  <w:tcW w:w="0" w:type="auto"/>
                </w:tcPr>
                <w:p w14:paraId="092851AC" w14:textId="77777777" w:rsidR="00E23D6E" w:rsidRDefault="00E23D6E" w:rsidP="00513085">
                  <w:r>
                    <w:t>Pendant la partie, je vois que chaque objet de protection est représenté par un sprite.</w:t>
                  </w:r>
                </w:p>
              </w:tc>
            </w:tr>
            <w:tr w:rsidR="00E23D6E" w14:paraId="3D761C61" w14:textId="77777777" w:rsidTr="00513085">
              <w:tc>
                <w:tcPr>
                  <w:tcW w:w="0" w:type="auto"/>
                </w:tcPr>
                <w:p w14:paraId="14259F8E" w14:textId="77777777" w:rsidR="00E23D6E" w:rsidRDefault="00E23D6E" w:rsidP="00513085">
                  <w:r>
                    <w:t>Spawners</w:t>
                  </w:r>
                </w:p>
              </w:tc>
              <w:tc>
                <w:tcPr>
                  <w:tcW w:w="0" w:type="auto"/>
                </w:tcPr>
                <w:p w14:paraId="0266D13F" w14:textId="77777777" w:rsidR="00E23D6E" w:rsidRDefault="00E23D6E" w:rsidP="00513085">
                  <w:r>
                    <w:t>Pendant la partie, je vois que chaque point de spawn des ennemis est représenté par un sprite.</w:t>
                  </w:r>
                </w:p>
              </w:tc>
            </w:tr>
          </w:tbl>
          <w:p w14:paraId="772B7B72" w14:textId="77777777" w:rsidR="00E23D6E" w:rsidRDefault="00E23D6E" w:rsidP="00513085"/>
        </w:tc>
      </w:tr>
    </w:tbl>
    <w:p w14:paraId="5AF7C098" w14:textId="77777777" w:rsidR="00E23D6E" w:rsidRDefault="00E23D6E" w:rsidP="00E23D6E"/>
    <w:p w14:paraId="4BB2ADBB" w14:textId="01472D40" w:rsidR="0005666F" w:rsidRPr="001E530C" w:rsidRDefault="0005666F" w:rsidP="003E381F">
      <w:pPr>
        <w:pStyle w:val="Heading1"/>
        <w:spacing w:line="276" w:lineRule="auto"/>
        <w:rPr>
          <w:kern w:val="0"/>
          <w:sz w:val="24"/>
        </w:rPr>
      </w:pPr>
      <w:bookmarkStart w:id="23" w:name="_Toc181441920"/>
      <w:bookmarkEnd w:id="13"/>
      <w:r w:rsidRPr="001E530C">
        <w:lastRenderedPageBreak/>
        <w:t>Analyse UX</w:t>
      </w:r>
      <w:bookmarkEnd w:id="23"/>
    </w:p>
    <w:p w14:paraId="6258BCBB" w14:textId="43ADB3DC" w:rsidR="0005666F" w:rsidRPr="001E530C" w:rsidRDefault="0005666F" w:rsidP="003E381F">
      <w:pPr>
        <w:pStyle w:val="Heading2"/>
        <w:spacing w:line="276" w:lineRule="auto"/>
      </w:pPr>
      <w:bookmarkStart w:id="24" w:name="_Toc181441921"/>
      <w:r w:rsidRPr="001E530C">
        <w:t>Conception centrée utilisateur</w:t>
      </w:r>
      <w:bookmarkEnd w:id="24"/>
    </w:p>
    <w:p w14:paraId="1AC9AE22" w14:textId="77777777" w:rsidR="00037AB4" w:rsidRPr="001E530C" w:rsidRDefault="00037AB4" w:rsidP="003E381F">
      <w:pPr>
        <w:spacing w:line="276" w:lineRule="auto"/>
      </w:pPr>
    </w:p>
    <w:p w14:paraId="09480675" w14:textId="5E75C222" w:rsidR="00037AB4" w:rsidRPr="001E530C" w:rsidRDefault="00037AB4" w:rsidP="003E381F">
      <w:pPr>
        <w:spacing w:line="276" w:lineRule="auto"/>
      </w:pPr>
      <w:r w:rsidRPr="001E530C">
        <w:t>Dans la création de jeux vidéo, l'approche de conception centrée utilisateur met l'accent sur les besoins et préférences des joueurs</w:t>
      </w:r>
      <w:r w:rsidR="008F19C1">
        <w:t xml:space="preserve">, ce qui favorise </w:t>
      </w:r>
      <w:r w:rsidRPr="001E530C">
        <w:t>une expérience de jeu optimale et engageante.</w:t>
      </w:r>
    </w:p>
    <w:p w14:paraId="09534869" w14:textId="3D538764" w:rsidR="00037AB4" w:rsidRPr="001E530C" w:rsidRDefault="00037AB4" w:rsidP="003E381F">
      <w:pPr>
        <w:spacing w:line="276" w:lineRule="auto"/>
      </w:pPr>
      <w:r w:rsidRPr="001E530C">
        <w:t xml:space="preserve">Pour </w:t>
      </w:r>
      <w:r w:rsidRPr="00A1278D">
        <w:rPr>
          <w:i/>
          <w:iCs/>
        </w:rPr>
        <w:t>Demon Butcher</w:t>
      </w:r>
      <w:r w:rsidRPr="001E530C">
        <w:t>, nous avons identifié deux profils d’utilisateurs types, ou « personas ». Ces personas représentent les motivations et attentes principales de groupes de joueurs distincts, ce qui permet alors d'orienter les choix de conception vers des expériences axés sur les utilisateurs.</w:t>
      </w:r>
    </w:p>
    <w:p w14:paraId="3E4C5D80" w14:textId="77777777" w:rsidR="00037AB4" w:rsidRPr="001E530C" w:rsidRDefault="00037AB4" w:rsidP="003E381F">
      <w:pPr>
        <w:spacing w:line="276" w:lineRule="auto"/>
      </w:pPr>
    </w:p>
    <w:p w14:paraId="0A2DF891" w14:textId="34E34E53" w:rsidR="00037AB4" w:rsidRDefault="00037AB4" w:rsidP="003E381F">
      <w:pPr>
        <w:pStyle w:val="ListParagraph"/>
        <w:numPr>
          <w:ilvl w:val="0"/>
          <w:numId w:val="17"/>
        </w:numPr>
        <w:spacing w:line="276" w:lineRule="auto"/>
        <w:rPr>
          <w:b/>
          <w:bCs/>
        </w:rPr>
      </w:pPr>
      <w:r w:rsidRPr="001E530C">
        <w:rPr>
          <w:b/>
          <w:bCs/>
        </w:rPr>
        <w:t>Diego Garcia</w:t>
      </w:r>
    </w:p>
    <w:p w14:paraId="2EA9154B" w14:textId="77777777" w:rsidR="003E381F" w:rsidRDefault="003E381F" w:rsidP="003E381F">
      <w:pPr>
        <w:pStyle w:val="ListParagraph"/>
        <w:spacing w:line="276" w:lineRule="auto"/>
        <w:ind w:left="360"/>
        <w:rPr>
          <w:b/>
          <w:bCs/>
        </w:rPr>
      </w:pPr>
    </w:p>
    <w:p w14:paraId="5F55B75F" w14:textId="77777777" w:rsidR="00791ADE" w:rsidRDefault="003E381F" w:rsidP="00791ADE">
      <w:pPr>
        <w:pStyle w:val="ListParagraph"/>
        <w:keepNext/>
        <w:spacing w:line="276" w:lineRule="auto"/>
        <w:ind w:left="0"/>
        <w:jc w:val="center"/>
      </w:pPr>
      <w:r>
        <w:rPr>
          <w:b/>
          <w:bCs/>
          <w:noProof/>
        </w:rPr>
        <w:drawing>
          <wp:inline distT="0" distB="0" distL="0" distR="0" wp14:anchorId="3E9ECEA6" wp14:editId="2C799BB2">
            <wp:extent cx="6181090" cy="3716020"/>
            <wp:effectExtent l="0" t="0" r="0" b="0"/>
            <wp:docPr id="1016915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1090" cy="3716020"/>
                    </a:xfrm>
                    <a:prstGeom prst="rect">
                      <a:avLst/>
                    </a:prstGeom>
                    <a:noFill/>
                    <a:ln>
                      <a:noFill/>
                    </a:ln>
                  </pic:spPr>
                </pic:pic>
              </a:graphicData>
            </a:graphic>
          </wp:inline>
        </w:drawing>
      </w:r>
    </w:p>
    <w:p w14:paraId="6C92EEEF" w14:textId="0642D2AF" w:rsidR="003E381F" w:rsidRDefault="00791ADE" w:rsidP="00791ADE">
      <w:pPr>
        <w:pStyle w:val="Caption"/>
        <w:rPr>
          <w:b/>
          <w:bCs/>
        </w:rPr>
      </w:pPr>
      <w:r>
        <w:t xml:space="preserve">Figure </w:t>
      </w:r>
      <w:r>
        <w:fldChar w:fldCharType="begin"/>
      </w:r>
      <w:r>
        <w:instrText xml:space="preserve"> SEQ Figure \* ARABIC </w:instrText>
      </w:r>
      <w:r>
        <w:fldChar w:fldCharType="separate"/>
      </w:r>
      <w:r w:rsidR="00DF0666">
        <w:rPr>
          <w:noProof/>
        </w:rPr>
        <w:t>1</w:t>
      </w:r>
      <w:r>
        <w:fldChar w:fldCharType="end"/>
      </w:r>
      <w:r>
        <w:t xml:space="preserve"> Document de présentation du premier persona Diego Garcia</w:t>
      </w:r>
    </w:p>
    <w:p w14:paraId="2432F292" w14:textId="77777777" w:rsidR="003E381F" w:rsidRPr="001E530C" w:rsidRDefault="003E381F" w:rsidP="003E381F">
      <w:pPr>
        <w:pStyle w:val="ListParagraph"/>
        <w:spacing w:line="276" w:lineRule="auto"/>
        <w:ind w:left="0"/>
        <w:jc w:val="center"/>
        <w:rPr>
          <w:b/>
          <w:bCs/>
        </w:rPr>
      </w:pPr>
    </w:p>
    <w:p w14:paraId="7902CB9F" w14:textId="0CBE569A" w:rsidR="008F19C1" w:rsidRPr="001E530C" w:rsidRDefault="00037AB4" w:rsidP="008F19C1">
      <w:pPr>
        <w:pStyle w:val="ListParagraph"/>
        <w:spacing w:line="276" w:lineRule="auto"/>
        <w:ind w:left="360"/>
      </w:pPr>
      <w:r w:rsidRPr="001E530C">
        <w:t>Ce persona représente un joueur jeune et passionné par les défis et la compétition. Il recherche une expérience intense où il peut repousser ses limites et comparer ses scores à ceux des autres joueurs. Il apprécie particulièrement les jeux de tir et d'action, où chaque partie est l'occasion de se surpasser. La diversité des défis, le rythme rapide, et une fluidité dans le gameplay sont essentiels pour lui.</w:t>
      </w:r>
      <w:r w:rsidR="008F19C1">
        <w:br w:type="page"/>
      </w:r>
    </w:p>
    <w:p w14:paraId="798F62EA" w14:textId="14E28CC7" w:rsidR="00037AB4" w:rsidRDefault="00037AB4" w:rsidP="003E381F">
      <w:pPr>
        <w:pStyle w:val="ListParagraph"/>
        <w:numPr>
          <w:ilvl w:val="0"/>
          <w:numId w:val="17"/>
        </w:numPr>
        <w:spacing w:line="276" w:lineRule="auto"/>
        <w:rPr>
          <w:b/>
          <w:bCs/>
        </w:rPr>
      </w:pPr>
      <w:r w:rsidRPr="001E530C">
        <w:rPr>
          <w:b/>
          <w:bCs/>
        </w:rPr>
        <w:lastRenderedPageBreak/>
        <w:t>Stella Yomi</w:t>
      </w:r>
    </w:p>
    <w:p w14:paraId="31A6D4CB" w14:textId="77777777" w:rsidR="003E381F" w:rsidRDefault="003E381F" w:rsidP="003E381F">
      <w:pPr>
        <w:pStyle w:val="ListParagraph"/>
        <w:spacing w:line="276" w:lineRule="auto"/>
        <w:ind w:left="360"/>
        <w:rPr>
          <w:b/>
          <w:bCs/>
        </w:rPr>
      </w:pPr>
    </w:p>
    <w:p w14:paraId="4F923DB1" w14:textId="77777777" w:rsidR="00791ADE" w:rsidRDefault="003E381F" w:rsidP="00791ADE">
      <w:pPr>
        <w:pStyle w:val="ListParagraph"/>
        <w:keepNext/>
        <w:spacing w:line="276" w:lineRule="auto"/>
        <w:ind w:left="0"/>
        <w:jc w:val="center"/>
      </w:pPr>
      <w:r>
        <w:rPr>
          <w:b/>
          <w:bCs/>
          <w:noProof/>
        </w:rPr>
        <w:drawing>
          <wp:inline distT="0" distB="0" distL="0" distR="0" wp14:anchorId="373BD46D" wp14:editId="138D3D69">
            <wp:extent cx="6181090" cy="3716020"/>
            <wp:effectExtent l="0" t="0" r="0" b="0"/>
            <wp:docPr id="515262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1090" cy="3716020"/>
                    </a:xfrm>
                    <a:prstGeom prst="rect">
                      <a:avLst/>
                    </a:prstGeom>
                    <a:noFill/>
                    <a:ln>
                      <a:noFill/>
                    </a:ln>
                  </pic:spPr>
                </pic:pic>
              </a:graphicData>
            </a:graphic>
          </wp:inline>
        </w:drawing>
      </w:r>
    </w:p>
    <w:p w14:paraId="33FC6651" w14:textId="02A4070B" w:rsidR="003E381F" w:rsidRDefault="00791ADE" w:rsidP="00791ADE">
      <w:pPr>
        <w:pStyle w:val="Caption"/>
        <w:rPr>
          <w:b/>
          <w:bCs/>
        </w:rPr>
      </w:pPr>
      <w:r>
        <w:t xml:space="preserve">Figure </w:t>
      </w:r>
      <w:r>
        <w:fldChar w:fldCharType="begin"/>
      </w:r>
      <w:r>
        <w:instrText xml:space="preserve"> SEQ Figure \* ARABIC </w:instrText>
      </w:r>
      <w:r>
        <w:fldChar w:fldCharType="separate"/>
      </w:r>
      <w:r w:rsidR="00DF0666">
        <w:rPr>
          <w:noProof/>
        </w:rPr>
        <w:t>2</w:t>
      </w:r>
      <w:r>
        <w:fldChar w:fldCharType="end"/>
      </w:r>
      <w:r>
        <w:t xml:space="preserve"> </w:t>
      </w:r>
      <w:r w:rsidRPr="00DA7437">
        <w:t xml:space="preserve">Document de présentation du </w:t>
      </w:r>
      <w:r>
        <w:t>deuxième persona Stella Yomi</w:t>
      </w:r>
    </w:p>
    <w:p w14:paraId="6BFF1831" w14:textId="77777777" w:rsidR="003E381F" w:rsidRPr="001E530C" w:rsidRDefault="003E381F" w:rsidP="003E381F">
      <w:pPr>
        <w:pStyle w:val="ListParagraph"/>
        <w:spacing w:line="276" w:lineRule="auto"/>
        <w:ind w:left="360"/>
        <w:rPr>
          <w:b/>
          <w:bCs/>
        </w:rPr>
      </w:pPr>
    </w:p>
    <w:p w14:paraId="66D57A5F" w14:textId="6C0B5EBC" w:rsidR="00037AB4" w:rsidRPr="001E530C" w:rsidRDefault="00037AB4" w:rsidP="003E381F">
      <w:pPr>
        <w:pStyle w:val="ListParagraph"/>
        <w:spacing w:line="276" w:lineRule="auto"/>
        <w:ind w:left="360"/>
      </w:pPr>
      <w:r w:rsidRPr="001E530C">
        <w:t>Ce persona incarne une joueuse plus détendue, qui se tourne vers les jeux pour se divertir sans pression. Cette joueuse apprécie les environnements immersifs, avec une préférence pour des jeux qui permettent d'explorer et de prendre le temps de découvrir des éléments cachés ou uniques. Les joueurs « casual » cherchent avant tout un jeu accessible, intuitif et plaisant, où le gameplay peut être aussi simple que relaxant.</w:t>
      </w:r>
    </w:p>
    <w:p w14:paraId="2F5DEB01" w14:textId="77777777" w:rsidR="00037AB4" w:rsidRPr="001E530C" w:rsidRDefault="00037AB4" w:rsidP="003E381F">
      <w:pPr>
        <w:pStyle w:val="ListParagraph"/>
        <w:spacing w:line="276" w:lineRule="auto"/>
        <w:ind w:left="360"/>
      </w:pPr>
    </w:p>
    <w:p w14:paraId="0993C7E6" w14:textId="77777777" w:rsidR="008F19C1" w:rsidRDefault="008F19C1">
      <w:pPr>
        <w:rPr>
          <w:b/>
          <w:sz w:val="28"/>
          <w:u w:val="single"/>
        </w:rPr>
      </w:pPr>
      <w:r>
        <w:br w:type="page"/>
      </w:r>
    </w:p>
    <w:p w14:paraId="040B2B61" w14:textId="1ECF1636" w:rsidR="0005666F" w:rsidRPr="001E530C" w:rsidRDefault="0005666F" w:rsidP="003E381F">
      <w:pPr>
        <w:pStyle w:val="Heading2"/>
        <w:spacing w:line="276" w:lineRule="auto"/>
      </w:pPr>
      <w:bookmarkStart w:id="25" w:name="_Toc181441922"/>
      <w:r w:rsidRPr="001E530C">
        <w:lastRenderedPageBreak/>
        <w:t>Choix de la palette graphique</w:t>
      </w:r>
      <w:bookmarkEnd w:id="25"/>
    </w:p>
    <w:p w14:paraId="5A6CEEAB" w14:textId="77777777" w:rsidR="00037AB4" w:rsidRPr="001E530C" w:rsidRDefault="00037AB4" w:rsidP="003E381F">
      <w:pPr>
        <w:spacing w:line="276" w:lineRule="auto"/>
      </w:pPr>
    </w:p>
    <w:p w14:paraId="77E6699F" w14:textId="06A645FF" w:rsidR="00037AB4" w:rsidRDefault="00037AB4" w:rsidP="003E381F">
      <w:pPr>
        <w:spacing w:line="276" w:lineRule="auto"/>
      </w:pPr>
      <w:r w:rsidRPr="001E530C">
        <w:t>Pour Demon Butcher, le choix des couleurs est important pour créer l’ambiance du jeu. La palette de couleur est divisée en deux parties : des tons neutres pour les éléments de fond et des couleurs d’accent pour attirer l’attention sur certains détails.</w:t>
      </w:r>
    </w:p>
    <w:p w14:paraId="6C0D3ECC" w14:textId="77777777" w:rsidR="00A1278D" w:rsidRDefault="00A1278D" w:rsidP="003E381F">
      <w:pPr>
        <w:spacing w:line="276" w:lineRule="auto"/>
      </w:pPr>
    </w:p>
    <w:p w14:paraId="55CECBEE" w14:textId="77777777" w:rsidR="00791ADE" w:rsidRDefault="00A1278D" w:rsidP="00791ADE">
      <w:pPr>
        <w:keepNext/>
        <w:spacing w:line="276" w:lineRule="auto"/>
        <w:jc w:val="center"/>
      </w:pPr>
      <w:r>
        <w:rPr>
          <w:noProof/>
        </w:rPr>
        <w:drawing>
          <wp:inline distT="0" distB="0" distL="0" distR="0" wp14:anchorId="2557EE37" wp14:editId="7541DD51">
            <wp:extent cx="6181090" cy="3160395"/>
            <wp:effectExtent l="0" t="0" r="0" b="1905"/>
            <wp:docPr id="737553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1090" cy="3160395"/>
                    </a:xfrm>
                    <a:prstGeom prst="rect">
                      <a:avLst/>
                    </a:prstGeom>
                    <a:noFill/>
                    <a:ln>
                      <a:noFill/>
                    </a:ln>
                  </pic:spPr>
                </pic:pic>
              </a:graphicData>
            </a:graphic>
          </wp:inline>
        </w:drawing>
      </w:r>
    </w:p>
    <w:p w14:paraId="4C8E973B" w14:textId="2AAA7CEB" w:rsidR="00A1278D" w:rsidRPr="001E530C" w:rsidRDefault="00791ADE" w:rsidP="00791ADE">
      <w:pPr>
        <w:pStyle w:val="Caption"/>
      </w:pPr>
      <w:r>
        <w:t xml:space="preserve">Figure </w:t>
      </w:r>
      <w:r>
        <w:fldChar w:fldCharType="begin"/>
      </w:r>
      <w:r>
        <w:instrText xml:space="preserve"> SEQ Figure \* ARABIC </w:instrText>
      </w:r>
      <w:r>
        <w:fldChar w:fldCharType="separate"/>
      </w:r>
      <w:r w:rsidR="00DF0666">
        <w:rPr>
          <w:noProof/>
        </w:rPr>
        <w:t>3</w:t>
      </w:r>
      <w:r>
        <w:fldChar w:fldCharType="end"/>
      </w:r>
      <w:r>
        <w:t xml:space="preserve"> Présentation de la palette de couleur</w:t>
      </w:r>
    </w:p>
    <w:p w14:paraId="7FA3FAE2" w14:textId="77777777" w:rsidR="00037AB4" w:rsidRPr="001E530C" w:rsidRDefault="00037AB4" w:rsidP="003E381F">
      <w:pPr>
        <w:spacing w:line="276" w:lineRule="auto"/>
      </w:pPr>
    </w:p>
    <w:p w14:paraId="2F647687" w14:textId="563D5511" w:rsidR="00037AB4" w:rsidRPr="001E530C" w:rsidRDefault="00037AB4" w:rsidP="003E381F">
      <w:pPr>
        <w:pStyle w:val="ListParagraph"/>
        <w:numPr>
          <w:ilvl w:val="0"/>
          <w:numId w:val="19"/>
        </w:numPr>
        <w:spacing w:line="276" w:lineRule="auto"/>
        <w:rPr>
          <w:b/>
          <w:bCs/>
        </w:rPr>
      </w:pPr>
      <w:r w:rsidRPr="001E530C">
        <w:rPr>
          <w:b/>
          <w:bCs/>
        </w:rPr>
        <w:t>Tons Neutres :</w:t>
      </w:r>
    </w:p>
    <w:p w14:paraId="3C23F86D" w14:textId="23EA71AC" w:rsidR="00037AB4" w:rsidRPr="001E530C" w:rsidRDefault="00037AB4" w:rsidP="003E381F">
      <w:pPr>
        <w:spacing w:line="276" w:lineRule="auto"/>
      </w:pPr>
      <w:r w:rsidRPr="001E530C">
        <w:t>Les gris clairs au noir profond</w:t>
      </w:r>
      <w:r w:rsidR="003E381F">
        <w:t xml:space="preserve"> </w:t>
      </w:r>
      <w:r w:rsidRPr="001E530C">
        <w:t xml:space="preserve">servent de fond au jeu. </w:t>
      </w:r>
      <w:r w:rsidR="003E381F">
        <w:t>Ces couleurs</w:t>
      </w:r>
      <w:r w:rsidRPr="001E530C">
        <w:t xml:space="preserve"> </w:t>
      </w:r>
      <w:r w:rsidR="003E381F">
        <w:t xml:space="preserve">neutres </w:t>
      </w:r>
      <w:r w:rsidRPr="001E530C">
        <w:t>posent les bases visuelles sans être trop présentes, ce qui laisse les éléments principaux ressortir.</w:t>
      </w:r>
    </w:p>
    <w:p w14:paraId="4AFE5034" w14:textId="77777777" w:rsidR="00037AB4" w:rsidRPr="001E530C" w:rsidRDefault="00037AB4" w:rsidP="003E381F">
      <w:pPr>
        <w:spacing w:line="276" w:lineRule="auto"/>
      </w:pPr>
    </w:p>
    <w:p w14:paraId="1957B63B" w14:textId="77777777" w:rsidR="00037AB4" w:rsidRPr="001E530C" w:rsidRDefault="00037AB4" w:rsidP="003E381F">
      <w:pPr>
        <w:pStyle w:val="ListParagraph"/>
        <w:numPr>
          <w:ilvl w:val="0"/>
          <w:numId w:val="19"/>
        </w:numPr>
        <w:spacing w:line="276" w:lineRule="auto"/>
        <w:rPr>
          <w:b/>
          <w:bCs/>
        </w:rPr>
      </w:pPr>
      <w:r w:rsidRPr="001E530C">
        <w:rPr>
          <w:b/>
          <w:bCs/>
        </w:rPr>
        <w:t>Couleurs d'Accent</w:t>
      </w:r>
    </w:p>
    <w:p w14:paraId="73245913" w14:textId="0BBD390A" w:rsidR="0005666F" w:rsidRDefault="00037AB4" w:rsidP="003E381F">
      <w:pPr>
        <w:spacing w:line="276" w:lineRule="auto"/>
      </w:pPr>
      <w:r w:rsidRPr="001E530C">
        <w:t xml:space="preserve">Les couleurs d’accent vont des tons </w:t>
      </w:r>
      <w:r w:rsidR="003E381F" w:rsidRPr="001E530C">
        <w:t>rose clair</w:t>
      </w:r>
      <w:r w:rsidRPr="001E530C">
        <w:t xml:space="preserve"> jusqu’aux rouges très foncés</w:t>
      </w:r>
      <w:r w:rsidR="003E381F">
        <w:t xml:space="preserve">. </w:t>
      </w:r>
      <w:r w:rsidRPr="001E530C">
        <w:t xml:space="preserve">Ces couleurs sont parfaites pour les éléments </w:t>
      </w:r>
      <w:r w:rsidR="00A1278D">
        <w:t>clé</w:t>
      </w:r>
      <w:r w:rsidR="00A1278D" w:rsidRPr="00A1278D">
        <w:t>s</w:t>
      </w:r>
      <w:r w:rsidRPr="001E530C">
        <w:t>, comme les ennemis</w:t>
      </w:r>
      <w:r w:rsidR="00BD1C6D" w:rsidRPr="001E530C">
        <w:t>,</w:t>
      </w:r>
      <w:r w:rsidRPr="001E530C">
        <w:t xml:space="preserve"> les effets d’attaque</w:t>
      </w:r>
      <w:r w:rsidR="00BD1C6D" w:rsidRPr="001E530C">
        <w:t xml:space="preserve"> ou les éléments d’UI</w:t>
      </w:r>
      <w:r w:rsidR="001E530C" w:rsidRPr="001E530C">
        <w:t xml:space="preserve"> importants</w:t>
      </w:r>
      <w:r w:rsidRPr="001E530C">
        <w:t>. Elles rappellent le</w:t>
      </w:r>
      <w:r w:rsidR="00A1278D">
        <w:t>s</w:t>
      </w:r>
      <w:r w:rsidRPr="001E530C">
        <w:t xml:space="preserve"> thème</w:t>
      </w:r>
      <w:r w:rsidR="00A1278D">
        <w:t>s</w:t>
      </w:r>
      <w:r w:rsidRPr="001E530C">
        <w:t xml:space="preserve"> </w:t>
      </w:r>
      <w:r w:rsidR="00A1278D">
        <w:t>« </w:t>
      </w:r>
      <w:r w:rsidRPr="001E530C">
        <w:t>démon</w:t>
      </w:r>
      <w:r w:rsidR="00A1278D">
        <w:t> » et « sanguinaire »</w:t>
      </w:r>
      <w:r w:rsidRPr="001E530C">
        <w:t xml:space="preserve"> du jeu</w:t>
      </w:r>
      <w:r w:rsidR="00A1278D">
        <w:t xml:space="preserve">, </w:t>
      </w:r>
      <w:r w:rsidR="001E530C">
        <w:t>ce</w:t>
      </w:r>
      <w:r w:rsidR="00A1278D">
        <w:t xml:space="preserve"> qui</w:t>
      </w:r>
      <w:r w:rsidRPr="001E530C">
        <w:t xml:space="preserve"> aide à renforcer l</w:t>
      </w:r>
      <w:r w:rsidR="00A1278D">
        <w:t>’immersion dans</w:t>
      </w:r>
      <w:r w:rsidRPr="001E530C">
        <w:t xml:space="preserve"> l’univers</w:t>
      </w:r>
      <w:r w:rsidR="00A1278D">
        <w:t xml:space="preserve"> du jeu</w:t>
      </w:r>
      <w:r w:rsidRPr="001E530C">
        <w:t>.</w:t>
      </w:r>
    </w:p>
    <w:p w14:paraId="274435B5" w14:textId="77777777" w:rsidR="001E530C" w:rsidRPr="001E530C" w:rsidRDefault="001E530C" w:rsidP="003E381F">
      <w:pPr>
        <w:spacing w:line="276" w:lineRule="auto"/>
      </w:pPr>
    </w:p>
    <w:p w14:paraId="12D58A78" w14:textId="77777777" w:rsidR="008F19C1" w:rsidRDefault="008F19C1">
      <w:pPr>
        <w:rPr>
          <w:b/>
          <w:sz w:val="28"/>
          <w:u w:val="single"/>
        </w:rPr>
      </w:pPr>
      <w:r>
        <w:br w:type="page"/>
      </w:r>
    </w:p>
    <w:p w14:paraId="405F44F1" w14:textId="05687177" w:rsidR="0005666F" w:rsidRPr="001E530C" w:rsidRDefault="0005666F" w:rsidP="003E381F">
      <w:pPr>
        <w:pStyle w:val="Heading2"/>
        <w:spacing w:line="276" w:lineRule="auto"/>
      </w:pPr>
      <w:bookmarkStart w:id="26" w:name="_Toc181441923"/>
      <w:r w:rsidRPr="001E530C">
        <w:lastRenderedPageBreak/>
        <w:t>Eco-conception</w:t>
      </w:r>
      <w:bookmarkEnd w:id="26"/>
    </w:p>
    <w:p w14:paraId="4B670ECD" w14:textId="2FC0582F" w:rsidR="001E530C" w:rsidRDefault="001E530C" w:rsidP="003E381F">
      <w:pPr>
        <w:spacing w:line="276" w:lineRule="auto"/>
      </w:pPr>
      <w:r>
        <w:t>L'éco-conception dans Demon Butcher vise à réduire l'empreinte environnementale du jeu en optimisant les ressources utilisées et en minimisant l'impact des éléments graphiques et techniques. Pour accomplir cela, plusieurs principes ont été appliqués dans la conception de l'interface et des menus :</w:t>
      </w:r>
    </w:p>
    <w:p w14:paraId="4BAFA7DD" w14:textId="77777777" w:rsidR="001E530C" w:rsidRDefault="001E530C" w:rsidP="003E381F">
      <w:pPr>
        <w:spacing w:line="276" w:lineRule="auto"/>
      </w:pPr>
    </w:p>
    <w:p w14:paraId="000C4859" w14:textId="3A086DDC" w:rsidR="001E530C" w:rsidRPr="001E530C" w:rsidRDefault="001E530C" w:rsidP="003E381F">
      <w:pPr>
        <w:pStyle w:val="ListParagraph"/>
        <w:numPr>
          <w:ilvl w:val="0"/>
          <w:numId w:val="21"/>
        </w:numPr>
        <w:spacing w:line="276" w:lineRule="auto"/>
        <w:rPr>
          <w:b/>
          <w:bCs/>
        </w:rPr>
      </w:pPr>
      <w:r w:rsidRPr="001E530C">
        <w:rPr>
          <w:b/>
          <w:bCs/>
        </w:rPr>
        <w:t xml:space="preserve">Optimisation </w:t>
      </w:r>
      <w:r>
        <w:rPr>
          <w:b/>
          <w:bCs/>
        </w:rPr>
        <w:t>des images</w:t>
      </w:r>
    </w:p>
    <w:p w14:paraId="724023F1" w14:textId="26C6F2FC" w:rsidR="001E530C" w:rsidRDefault="001E530C" w:rsidP="003E381F">
      <w:pPr>
        <w:spacing w:line="276" w:lineRule="auto"/>
      </w:pPr>
      <w:r>
        <w:t xml:space="preserve">Les éléments visuels (les icônes, les arrière-plans etc.) sont conçus pour être légers. </w:t>
      </w:r>
      <w:r w:rsidRPr="001E530C">
        <w:t>En limitant la taille et la complexité des images dans les menus, le jeu devient non seulement moins lourd à télécharger mais utilise aussi moins de mémoire</w:t>
      </w:r>
      <w:r>
        <w:t xml:space="preserve"> </w:t>
      </w:r>
      <w:r w:rsidRPr="001E530C">
        <w:t xml:space="preserve">et de puissance de traitement, ce qui </w:t>
      </w:r>
      <w:r>
        <w:t>vise à</w:t>
      </w:r>
      <w:r w:rsidRPr="001E530C">
        <w:t xml:space="preserve"> rédui</w:t>
      </w:r>
      <w:r>
        <w:t>re</w:t>
      </w:r>
      <w:r w:rsidRPr="001E530C">
        <w:t xml:space="preserve"> la consommation d’énergie.</w:t>
      </w:r>
    </w:p>
    <w:p w14:paraId="21AFDBCD" w14:textId="77777777" w:rsidR="001E530C" w:rsidRDefault="001E530C" w:rsidP="003E381F">
      <w:pPr>
        <w:spacing w:line="276" w:lineRule="auto"/>
      </w:pPr>
    </w:p>
    <w:p w14:paraId="72900356" w14:textId="36FAD4DA" w:rsidR="001E530C" w:rsidRPr="001E530C" w:rsidRDefault="001E530C" w:rsidP="003E381F">
      <w:pPr>
        <w:pStyle w:val="ListParagraph"/>
        <w:numPr>
          <w:ilvl w:val="0"/>
          <w:numId w:val="21"/>
        </w:numPr>
        <w:spacing w:line="276" w:lineRule="auto"/>
        <w:rPr>
          <w:b/>
          <w:bCs/>
        </w:rPr>
      </w:pPr>
      <w:r w:rsidRPr="001E530C">
        <w:rPr>
          <w:b/>
          <w:bCs/>
        </w:rPr>
        <w:t>Palette de couleurs limitée</w:t>
      </w:r>
    </w:p>
    <w:p w14:paraId="78A30131" w14:textId="64ADFACD" w:rsidR="001E530C" w:rsidRDefault="001E530C" w:rsidP="003E381F">
      <w:pPr>
        <w:spacing w:line="276" w:lineRule="auto"/>
      </w:pPr>
      <w:r>
        <w:t xml:space="preserve">En restreignant la palette de couleurs aux tons neutres et à quelques accents, on réduit le nombre d’éléments de design uniques. </w:t>
      </w:r>
      <w:r w:rsidRPr="001E530C">
        <w:t xml:space="preserve">Cela </w:t>
      </w:r>
      <w:r>
        <w:t>simplifie</w:t>
      </w:r>
      <w:r w:rsidRPr="001E530C">
        <w:t xml:space="preserve"> les fichiers de style et diminue l’utilisation des ressources matérielles, </w:t>
      </w:r>
      <w:r>
        <w:t>ce qui rend</w:t>
      </w:r>
      <w:r w:rsidRPr="001E530C">
        <w:t xml:space="preserve"> l’interface plus efficace.</w:t>
      </w:r>
      <w:r>
        <w:t xml:space="preserve"> L’utilisation de nuances de gris et de rouge reste cohérente avec l’ambiance tout en gardant le design efficace et minimaliste.</w:t>
      </w:r>
    </w:p>
    <w:p w14:paraId="2071A1E6" w14:textId="77777777" w:rsidR="001E530C" w:rsidRDefault="001E530C" w:rsidP="003E381F">
      <w:pPr>
        <w:spacing w:line="276" w:lineRule="auto"/>
      </w:pPr>
    </w:p>
    <w:p w14:paraId="425CBA03" w14:textId="77777777" w:rsidR="001E530C" w:rsidRPr="001E530C" w:rsidRDefault="001E530C" w:rsidP="003E381F">
      <w:pPr>
        <w:pStyle w:val="ListParagraph"/>
        <w:numPr>
          <w:ilvl w:val="0"/>
          <w:numId w:val="21"/>
        </w:numPr>
        <w:spacing w:line="276" w:lineRule="auto"/>
        <w:rPr>
          <w:b/>
          <w:bCs/>
        </w:rPr>
      </w:pPr>
      <w:r w:rsidRPr="001E530C">
        <w:rPr>
          <w:b/>
          <w:bCs/>
        </w:rPr>
        <w:t>Interface épurée et intuitive</w:t>
      </w:r>
    </w:p>
    <w:p w14:paraId="1B9C7543" w14:textId="07C5F93A" w:rsidR="00B84928" w:rsidRDefault="001E530C" w:rsidP="003E381F">
      <w:pPr>
        <w:spacing w:line="276" w:lineRule="auto"/>
      </w:pPr>
      <w:r>
        <w:t>Quand on adopte un design épuré, on réduit le nombre d’éléments à afficher, ce qui diminue la demande en ressources graphiques. Les menus sont clairs et bien organisés, avec des éléments essentiels bien mis en évidence, ce qui rend la navigation rapide et intuitive tout en optimisant les ressources.</w:t>
      </w:r>
    </w:p>
    <w:p w14:paraId="4EDEF471" w14:textId="77777777" w:rsidR="001E530C" w:rsidRPr="001E530C" w:rsidRDefault="001E530C" w:rsidP="003E381F">
      <w:pPr>
        <w:spacing w:line="276" w:lineRule="auto"/>
      </w:pPr>
    </w:p>
    <w:p w14:paraId="0A48CF56" w14:textId="77777777" w:rsidR="0047465F" w:rsidRDefault="0047465F">
      <w:pPr>
        <w:rPr>
          <w:b/>
          <w:sz w:val="28"/>
          <w:u w:val="single"/>
        </w:rPr>
      </w:pPr>
      <w:r>
        <w:br w:type="page"/>
      </w:r>
    </w:p>
    <w:p w14:paraId="1C98D417" w14:textId="2BEBA5EA" w:rsidR="0005666F" w:rsidRPr="001E530C" w:rsidRDefault="0005666F" w:rsidP="003E381F">
      <w:pPr>
        <w:pStyle w:val="Heading2"/>
        <w:spacing w:line="276" w:lineRule="auto"/>
      </w:pPr>
      <w:bookmarkStart w:id="27" w:name="_Toc181441924"/>
      <w:r w:rsidRPr="001E530C">
        <w:lastRenderedPageBreak/>
        <w:t>Accessibilité</w:t>
      </w:r>
      <w:bookmarkEnd w:id="27"/>
    </w:p>
    <w:p w14:paraId="17B64679" w14:textId="7F0D846B" w:rsidR="00F22F50" w:rsidRDefault="00F22F50" w:rsidP="003E381F">
      <w:pPr>
        <w:spacing w:line="276" w:lineRule="auto"/>
      </w:pPr>
      <w:r>
        <w:t>L’accessibilité vise à rendre le jeu et ses menus accessibles à un maximum de joueurs, quels que soient leurs besoins, limitations ou handicaps. Plusieurs éléments ont été mis en place pour faciliter la navigation et l’interaction avec le jeu afin d’avoir une expérience inclusive.</w:t>
      </w:r>
    </w:p>
    <w:p w14:paraId="46BA4B86" w14:textId="77777777" w:rsidR="00F22F50" w:rsidRDefault="00F22F50" w:rsidP="003E381F">
      <w:pPr>
        <w:spacing w:line="276" w:lineRule="auto"/>
      </w:pPr>
    </w:p>
    <w:p w14:paraId="62621E37" w14:textId="1634F2E8" w:rsidR="00F22F50" w:rsidRPr="00F22F50" w:rsidRDefault="00F22F50" w:rsidP="003E381F">
      <w:pPr>
        <w:pStyle w:val="ListParagraph"/>
        <w:numPr>
          <w:ilvl w:val="0"/>
          <w:numId w:val="23"/>
        </w:numPr>
        <w:spacing w:line="276" w:lineRule="auto"/>
        <w:rPr>
          <w:b/>
          <w:bCs/>
        </w:rPr>
      </w:pPr>
      <w:r w:rsidRPr="00F22F50">
        <w:rPr>
          <w:b/>
          <w:bCs/>
        </w:rPr>
        <w:t>Contrastes de couleurs élevés</w:t>
      </w:r>
    </w:p>
    <w:p w14:paraId="692E1ABD" w14:textId="60617524" w:rsidR="00F22F50" w:rsidRDefault="00F22F50" w:rsidP="003E381F">
      <w:pPr>
        <w:spacing w:line="276" w:lineRule="auto"/>
      </w:pPr>
      <w:r>
        <w:t>La palette de couleurs utilise des contrastes forts entre les éléments interactifs (rouge pour la plupart) et les arrière-plans neutres (géné</w:t>
      </w:r>
      <w:r w:rsidRPr="00F22F50">
        <w:t>ra</w:t>
      </w:r>
      <w:r>
        <w:t>lement blanc). Ces contrastes permettent de rendre le texte et les boutons facilement visibles, même pour les joueurs ayant des problè</w:t>
      </w:r>
      <w:r w:rsidRPr="00F22F50">
        <w:t>me</w:t>
      </w:r>
      <w:r>
        <w:t>s de vue ou des difficultés à distinguer certaines couleurs comme le daltonisme.</w:t>
      </w:r>
    </w:p>
    <w:p w14:paraId="28C4C10B" w14:textId="77777777" w:rsidR="00F22F50" w:rsidRDefault="00F22F50" w:rsidP="003E381F">
      <w:pPr>
        <w:spacing w:line="276" w:lineRule="auto"/>
      </w:pPr>
    </w:p>
    <w:p w14:paraId="1F2E8A8E" w14:textId="42D0271C" w:rsidR="00F22F50" w:rsidRPr="00F22F50" w:rsidRDefault="00F22F50" w:rsidP="003E381F">
      <w:pPr>
        <w:pStyle w:val="ListParagraph"/>
        <w:numPr>
          <w:ilvl w:val="0"/>
          <w:numId w:val="23"/>
        </w:numPr>
        <w:spacing w:line="276" w:lineRule="auto"/>
        <w:rPr>
          <w:b/>
          <w:bCs/>
        </w:rPr>
      </w:pPr>
      <w:r w:rsidRPr="00F22F50">
        <w:rPr>
          <w:b/>
          <w:bCs/>
        </w:rPr>
        <w:t>Textes lisibles</w:t>
      </w:r>
    </w:p>
    <w:p w14:paraId="57862EF8" w14:textId="19E98044" w:rsidR="00F22F50" w:rsidRDefault="00F22F50" w:rsidP="003E381F">
      <w:pPr>
        <w:spacing w:line="276" w:lineRule="auto"/>
      </w:pPr>
      <w:r>
        <w:t>Les menus et les informations de jeu utilisent une taille de police suffisamment grande pour être lisible sans effort. Des polices claires et sans empattement ont été choisies pour renforcer la lisibilité, en particulier pour les titres et les CTA.</w:t>
      </w:r>
    </w:p>
    <w:p w14:paraId="64AC89F3" w14:textId="77777777" w:rsidR="00F22F50" w:rsidRDefault="00F22F50" w:rsidP="003E381F">
      <w:pPr>
        <w:spacing w:line="276" w:lineRule="auto"/>
      </w:pPr>
    </w:p>
    <w:p w14:paraId="4A351375" w14:textId="604374D0" w:rsidR="00F22F50" w:rsidRPr="00F22F50" w:rsidRDefault="00F22F50" w:rsidP="003E381F">
      <w:pPr>
        <w:pStyle w:val="ListParagraph"/>
        <w:numPr>
          <w:ilvl w:val="0"/>
          <w:numId w:val="23"/>
        </w:numPr>
        <w:spacing w:line="276" w:lineRule="auto"/>
        <w:rPr>
          <w:b/>
          <w:bCs/>
        </w:rPr>
      </w:pPr>
      <w:r w:rsidRPr="00F22F50">
        <w:rPr>
          <w:b/>
          <w:bCs/>
        </w:rPr>
        <w:t>Navigation simplifiée</w:t>
      </w:r>
    </w:p>
    <w:p w14:paraId="713843B8" w14:textId="5BBD0CCB" w:rsidR="00F22F50" w:rsidRDefault="00F22F50" w:rsidP="003E381F">
      <w:pPr>
        <w:spacing w:line="276" w:lineRule="auto"/>
      </w:pPr>
      <w:r>
        <w:t>L’interface est conçue de manière à éviter les surcharges d’information, avec une organisation claire et des options bien identifiées. Les écrans sont épurés et faciles à naviguer, minimisant les distractions pour les joueurs qui peuvent rencontrer des difficultés de concentration ou des troubles de l’attention.</w:t>
      </w:r>
    </w:p>
    <w:p w14:paraId="168AF058" w14:textId="77777777" w:rsidR="00F22F50" w:rsidRDefault="00F22F50" w:rsidP="003E381F">
      <w:pPr>
        <w:spacing w:line="276" w:lineRule="auto"/>
      </w:pPr>
    </w:p>
    <w:p w14:paraId="38C05FCD" w14:textId="56DC1241" w:rsidR="0005666F" w:rsidRPr="001E530C" w:rsidRDefault="0005666F" w:rsidP="003E381F">
      <w:pPr>
        <w:pStyle w:val="Heading1"/>
        <w:spacing w:line="276" w:lineRule="auto"/>
      </w:pPr>
      <w:bookmarkStart w:id="28" w:name="_Toc181441925"/>
      <w:r w:rsidRPr="001E530C">
        <w:lastRenderedPageBreak/>
        <w:t>Conception UX</w:t>
      </w:r>
      <w:bookmarkEnd w:id="28"/>
    </w:p>
    <w:p w14:paraId="679A67C2" w14:textId="7A639584" w:rsidR="0005666F" w:rsidRDefault="0005666F" w:rsidP="003E381F">
      <w:pPr>
        <w:pStyle w:val="Heading2"/>
        <w:spacing w:line="276" w:lineRule="auto"/>
      </w:pPr>
      <w:bookmarkStart w:id="29" w:name="_Toc181441926"/>
      <w:r w:rsidRPr="001E530C">
        <w:t>Définition des wireframes</w:t>
      </w:r>
      <w:bookmarkEnd w:id="29"/>
    </w:p>
    <w:p w14:paraId="692F3E5D" w14:textId="4BF47045" w:rsidR="003E381F" w:rsidRDefault="003E381F" w:rsidP="003E381F">
      <w:pPr>
        <w:spacing w:line="276" w:lineRule="auto"/>
      </w:pPr>
      <w:r w:rsidRPr="003E381F">
        <w:t>Les wireframes sont des maquettes simples qui structurent les principaux écrans et menus du jeu. Ils servent à planifier l'organisation de chaque élément de l’interface</w:t>
      </w:r>
      <w:r>
        <w:t xml:space="preserve"> pour assurer </w:t>
      </w:r>
      <w:r w:rsidRPr="003E381F">
        <w:t>une navigation intuitive et cohérente. Ces maquettes présentent la disposition des menus, des options de personnalisation et des écrans de gameplay, offrant une vue d'ensemble claire avant la mise en forme finale.</w:t>
      </w:r>
    </w:p>
    <w:p w14:paraId="0FFE576F" w14:textId="77777777" w:rsidR="003E381F" w:rsidRDefault="003E381F" w:rsidP="003E381F">
      <w:pPr>
        <w:spacing w:line="276" w:lineRule="auto"/>
      </w:pPr>
    </w:p>
    <w:p w14:paraId="110D8FBB" w14:textId="69C8F207" w:rsidR="003E381F" w:rsidRDefault="003E381F" w:rsidP="003E381F">
      <w:pPr>
        <w:pStyle w:val="ListParagraph"/>
        <w:numPr>
          <w:ilvl w:val="0"/>
          <w:numId w:val="25"/>
        </w:numPr>
        <w:spacing w:line="276" w:lineRule="auto"/>
        <w:rPr>
          <w:b/>
          <w:bCs/>
        </w:rPr>
      </w:pPr>
      <w:r w:rsidRPr="003E381F">
        <w:rPr>
          <w:b/>
          <w:bCs/>
        </w:rPr>
        <w:t>Menu principal</w:t>
      </w:r>
    </w:p>
    <w:p w14:paraId="46E5A93C" w14:textId="77777777" w:rsidR="003E381F" w:rsidRPr="003E381F" w:rsidRDefault="003E381F" w:rsidP="003E381F">
      <w:pPr>
        <w:spacing w:line="276" w:lineRule="auto"/>
        <w:rPr>
          <w:b/>
          <w:bCs/>
        </w:rPr>
      </w:pPr>
    </w:p>
    <w:p w14:paraId="7F39AA9D" w14:textId="77777777" w:rsidR="00791ADE" w:rsidRDefault="003E381F" w:rsidP="00791ADE">
      <w:pPr>
        <w:pStyle w:val="ListParagraph"/>
        <w:keepNext/>
        <w:spacing w:line="276" w:lineRule="auto"/>
        <w:ind w:left="0"/>
        <w:jc w:val="center"/>
      </w:pPr>
      <w:r>
        <w:rPr>
          <w:b/>
          <w:bCs/>
          <w:noProof/>
        </w:rPr>
        <w:drawing>
          <wp:inline distT="0" distB="0" distL="0" distR="0" wp14:anchorId="65681BF7" wp14:editId="1D8BB436">
            <wp:extent cx="6181090" cy="3474720"/>
            <wp:effectExtent l="0" t="0" r="0" b="0"/>
            <wp:docPr id="99226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064BA440" w14:textId="66B0937F" w:rsidR="003E381F" w:rsidRDefault="00791ADE" w:rsidP="00791ADE">
      <w:pPr>
        <w:pStyle w:val="Caption"/>
        <w:rPr>
          <w:b/>
          <w:bCs/>
        </w:rPr>
      </w:pPr>
      <w:r>
        <w:t xml:space="preserve">Figure </w:t>
      </w:r>
      <w:r>
        <w:fldChar w:fldCharType="begin"/>
      </w:r>
      <w:r>
        <w:instrText xml:space="preserve"> SEQ Figure \* ARABIC </w:instrText>
      </w:r>
      <w:r>
        <w:fldChar w:fldCharType="separate"/>
      </w:r>
      <w:r w:rsidR="00DF0666">
        <w:rPr>
          <w:noProof/>
        </w:rPr>
        <w:t>4</w:t>
      </w:r>
      <w:r>
        <w:fldChar w:fldCharType="end"/>
      </w:r>
      <w:r>
        <w:t xml:space="preserve"> Wireframe du menu principal</w:t>
      </w:r>
    </w:p>
    <w:p w14:paraId="00769AFC" w14:textId="77777777" w:rsidR="003E381F" w:rsidRDefault="003E381F" w:rsidP="003E381F">
      <w:pPr>
        <w:pStyle w:val="ListParagraph"/>
        <w:spacing w:line="276" w:lineRule="auto"/>
        <w:ind w:left="0"/>
        <w:rPr>
          <w:b/>
          <w:bCs/>
        </w:rPr>
      </w:pPr>
    </w:p>
    <w:p w14:paraId="3504167E" w14:textId="77777777" w:rsidR="008F19C1" w:rsidRDefault="008F19C1">
      <w:pPr>
        <w:rPr>
          <w:b/>
          <w:bCs/>
        </w:rPr>
      </w:pPr>
      <w:r>
        <w:rPr>
          <w:b/>
          <w:bCs/>
        </w:rPr>
        <w:br w:type="page"/>
      </w:r>
    </w:p>
    <w:p w14:paraId="4B962B98" w14:textId="4DBF0A89" w:rsidR="003E381F" w:rsidRDefault="003E381F" w:rsidP="003E381F">
      <w:pPr>
        <w:pStyle w:val="ListParagraph"/>
        <w:numPr>
          <w:ilvl w:val="0"/>
          <w:numId w:val="25"/>
        </w:numPr>
        <w:spacing w:line="276" w:lineRule="auto"/>
        <w:rPr>
          <w:b/>
          <w:bCs/>
        </w:rPr>
      </w:pPr>
      <w:r>
        <w:rPr>
          <w:b/>
          <w:bCs/>
        </w:rPr>
        <w:lastRenderedPageBreak/>
        <w:t>Ecran de gameplay</w:t>
      </w:r>
    </w:p>
    <w:p w14:paraId="3EAC5113" w14:textId="77777777" w:rsidR="003E381F" w:rsidRPr="003E381F" w:rsidRDefault="003E381F" w:rsidP="003E381F">
      <w:pPr>
        <w:spacing w:line="276" w:lineRule="auto"/>
        <w:rPr>
          <w:b/>
          <w:bCs/>
        </w:rPr>
      </w:pPr>
    </w:p>
    <w:p w14:paraId="4727FC61" w14:textId="77777777" w:rsidR="00791ADE" w:rsidRDefault="003E381F" w:rsidP="00791ADE">
      <w:pPr>
        <w:keepNext/>
        <w:spacing w:line="276" w:lineRule="auto"/>
        <w:jc w:val="center"/>
      </w:pPr>
      <w:r>
        <w:rPr>
          <w:b/>
          <w:bCs/>
          <w:noProof/>
        </w:rPr>
        <w:drawing>
          <wp:inline distT="0" distB="0" distL="0" distR="0" wp14:anchorId="666F78DD" wp14:editId="33F7B509">
            <wp:extent cx="6181090" cy="3474720"/>
            <wp:effectExtent l="0" t="0" r="0" b="0"/>
            <wp:docPr id="164296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5068C512" w14:textId="222319C2" w:rsidR="003E381F" w:rsidRPr="00791ADE" w:rsidRDefault="00791ADE" w:rsidP="00791ADE">
      <w:pPr>
        <w:pStyle w:val="Caption"/>
      </w:pPr>
      <w:r w:rsidRPr="00791ADE">
        <w:t xml:space="preserve">Figure </w:t>
      </w:r>
      <w:r w:rsidRPr="00791ADE">
        <w:fldChar w:fldCharType="begin"/>
      </w:r>
      <w:r w:rsidRPr="00791ADE">
        <w:instrText xml:space="preserve"> SEQ Figure \* ARABIC </w:instrText>
      </w:r>
      <w:r w:rsidRPr="00791ADE">
        <w:fldChar w:fldCharType="separate"/>
      </w:r>
      <w:r w:rsidR="00DF0666">
        <w:rPr>
          <w:noProof/>
        </w:rPr>
        <w:t>5</w:t>
      </w:r>
      <w:r w:rsidRPr="00791ADE">
        <w:fldChar w:fldCharType="end"/>
      </w:r>
      <w:r w:rsidRPr="00791ADE">
        <w:t xml:space="preserve"> Wireframe de l'écran de jeu</w:t>
      </w:r>
    </w:p>
    <w:p w14:paraId="6847C522" w14:textId="77777777" w:rsidR="003E381F" w:rsidRPr="003E381F" w:rsidRDefault="003E381F" w:rsidP="003E381F">
      <w:pPr>
        <w:spacing w:line="276" w:lineRule="auto"/>
        <w:rPr>
          <w:b/>
          <w:bCs/>
        </w:rPr>
      </w:pPr>
    </w:p>
    <w:p w14:paraId="3D1869AD" w14:textId="78DCA511" w:rsidR="003E381F" w:rsidRDefault="003E381F" w:rsidP="003E381F">
      <w:pPr>
        <w:pStyle w:val="ListParagraph"/>
        <w:numPr>
          <w:ilvl w:val="0"/>
          <w:numId w:val="25"/>
        </w:numPr>
        <w:spacing w:line="276" w:lineRule="auto"/>
        <w:rPr>
          <w:b/>
          <w:bCs/>
        </w:rPr>
      </w:pPr>
      <w:r>
        <w:rPr>
          <w:b/>
          <w:bCs/>
        </w:rPr>
        <w:t>Editeur de niveau</w:t>
      </w:r>
    </w:p>
    <w:p w14:paraId="33D8E8A2" w14:textId="77777777" w:rsidR="003E381F" w:rsidRPr="003E381F" w:rsidRDefault="003E381F" w:rsidP="003E381F">
      <w:pPr>
        <w:spacing w:line="276" w:lineRule="auto"/>
        <w:rPr>
          <w:b/>
          <w:bCs/>
        </w:rPr>
      </w:pPr>
    </w:p>
    <w:p w14:paraId="53DA0867" w14:textId="77777777" w:rsidR="00791ADE" w:rsidRDefault="003E381F" w:rsidP="00791ADE">
      <w:pPr>
        <w:keepNext/>
        <w:spacing w:line="276" w:lineRule="auto"/>
        <w:jc w:val="center"/>
      </w:pPr>
      <w:r>
        <w:rPr>
          <w:b/>
          <w:bCs/>
          <w:noProof/>
        </w:rPr>
        <w:drawing>
          <wp:inline distT="0" distB="0" distL="0" distR="0" wp14:anchorId="517A74C8" wp14:editId="02DB5926">
            <wp:extent cx="6181090" cy="3474720"/>
            <wp:effectExtent l="0" t="0" r="0" b="0"/>
            <wp:docPr id="1947453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3F3555C3" w14:textId="608BC46E" w:rsidR="003E381F" w:rsidRPr="003E381F" w:rsidRDefault="00791ADE" w:rsidP="00791ADE">
      <w:pPr>
        <w:pStyle w:val="Caption"/>
        <w:rPr>
          <w:b/>
          <w:bCs/>
        </w:rPr>
      </w:pPr>
      <w:r>
        <w:t xml:space="preserve">Figure </w:t>
      </w:r>
      <w:r>
        <w:fldChar w:fldCharType="begin"/>
      </w:r>
      <w:r>
        <w:instrText xml:space="preserve"> SEQ Figure \* ARABIC </w:instrText>
      </w:r>
      <w:r>
        <w:fldChar w:fldCharType="separate"/>
      </w:r>
      <w:r w:rsidR="00DF0666">
        <w:rPr>
          <w:noProof/>
        </w:rPr>
        <w:t>6</w:t>
      </w:r>
      <w:r>
        <w:fldChar w:fldCharType="end"/>
      </w:r>
      <w:r>
        <w:t xml:space="preserve"> </w:t>
      </w:r>
      <w:r w:rsidRPr="006B09FD">
        <w:t>Wireframe d</w:t>
      </w:r>
      <w:r>
        <w:t>e l'éditeur de niveau</w:t>
      </w:r>
    </w:p>
    <w:p w14:paraId="027C22E5" w14:textId="77777777" w:rsidR="003E381F" w:rsidRDefault="003E381F" w:rsidP="003E381F">
      <w:pPr>
        <w:pStyle w:val="ListParagraph"/>
        <w:spacing w:line="276" w:lineRule="auto"/>
        <w:rPr>
          <w:b/>
          <w:bCs/>
        </w:rPr>
      </w:pPr>
    </w:p>
    <w:p w14:paraId="24C8A1B7" w14:textId="3CC8C1C4" w:rsidR="003E381F" w:rsidRPr="00791ADE" w:rsidRDefault="003E381F" w:rsidP="00791ADE">
      <w:pPr>
        <w:pStyle w:val="ListParagraph"/>
        <w:numPr>
          <w:ilvl w:val="0"/>
          <w:numId w:val="25"/>
        </w:numPr>
        <w:rPr>
          <w:b/>
          <w:bCs/>
        </w:rPr>
      </w:pPr>
      <w:r w:rsidRPr="00791ADE">
        <w:rPr>
          <w:b/>
          <w:bCs/>
        </w:rPr>
        <w:t>Ecran des high scores</w:t>
      </w:r>
    </w:p>
    <w:p w14:paraId="6E3542D8" w14:textId="77777777" w:rsidR="003E381F" w:rsidRDefault="003E381F" w:rsidP="003E381F">
      <w:pPr>
        <w:spacing w:line="276" w:lineRule="auto"/>
        <w:rPr>
          <w:b/>
          <w:bCs/>
        </w:rPr>
      </w:pPr>
    </w:p>
    <w:p w14:paraId="7D33691B" w14:textId="77777777" w:rsidR="00791ADE" w:rsidRDefault="003E381F" w:rsidP="00791ADE">
      <w:pPr>
        <w:keepNext/>
        <w:spacing w:line="276" w:lineRule="auto"/>
        <w:jc w:val="left"/>
      </w:pPr>
      <w:r>
        <w:rPr>
          <w:b/>
          <w:bCs/>
          <w:noProof/>
        </w:rPr>
        <w:drawing>
          <wp:inline distT="0" distB="0" distL="0" distR="0" wp14:anchorId="3A47B453" wp14:editId="3DE2EF4D">
            <wp:extent cx="6181090" cy="3474720"/>
            <wp:effectExtent l="0" t="0" r="0" b="0"/>
            <wp:docPr id="1824741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181C607A" w14:textId="0EEDAA3F" w:rsidR="0005666F" w:rsidRDefault="00791ADE" w:rsidP="00791ADE">
      <w:pPr>
        <w:pStyle w:val="Caption"/>
      </w:pPr>
      <w:r>
        <w:t xml:space="preserve">Figure </w:t>
      </w:r>
      <w:r>
        <w:fldChar w:fldCharType="begin"/>
      </w:r>
      <w:r>
        <w:instrText xml:space="preserve"> SEQ Figure \* ARABIC </w:instrText>
      </w:r>
      <w:r>
        <w:fldChar w:fldCharType="separate"/>
      </w:r>
      <w:r w:rsidR="00DF0666">
        <w:rPr>
          <w:noProof/>
        </w:rPr>
        <w:t>7</w:t>
      </w:r>
      <w:r>
        <w:fldChar w:fldCharType="end"/>
      </w:r>
      <w:r>
        <w:t xml:space="preserve"> Wireframe de l'écran des high scores</w:t>
      </w:r>
    </w:p>
    <w:p w14:paraId="7E921C96" w14:textId="77777777" w:rsidR="00791ADE" w:rsidRDefault="00791ADE" w:rsidP="00791ADE">
      <w:pPr>
        <w:spacing w:line="276" w:lineRule="auto"/>
        <w:jc w:val="left"/>
      </w:pPr>
    </w:p>
    <w:p w14:paraId="64A2FF61" w14:textId="5241C8ED" w:rsidR="00791ADE" w:rsidRPr="00791ADE" w:rsidRDefault="00791ADE" w:rsidP="00791ADE">
      <w:pPr>
        <w:pStyle w:val="ListParagraph"/>
        <w:numPr>
          <w:ilvl w:val="0"/>
          <w:numId w:val="25"/>
        </w:numPr>
        <w:rPr>
          <w:b/>
          <w:bCs/>
        </w:rPr>
      </w:pPr>
      <w:r w:rsidRPr="00791ADE">
        <w:rPr>
          <w:b/>
          <w:bCs/>
        </w:rPr>
        <w:t>Editeur de niveau (High fidelity Mockup)</w:t>
      </w:r>
    </w:p>
    <w:p w14:paraId="168A2B59" w14:textId="77777777" w:rsidR="003E381F" w:rsidRPr="003E381F" w:rsidRDefault="003E381F" w:rsidP="003E381F">
      <w:pPr>
        <w:spacing w:line="276" w:lineRule="auto"/>
      </w:pPr>
    </w:p>
    <w:p w14:paraId="59FFDFBD" w14:textId="77777777" w:rsidR="00791ADE" w:rsidRDefault="003E381F" w:rsidP="00791ADE">
      <w:pPr>
        <w:keepNext/>
        <w:spacing w:line="276" w:lineRule="auto"/>
        <w:jc w:val="center"/>
      </w:pPr>
      <w:r>
        <w:rPr>
          <w:noProof/>
        </w:rPr>
        <w:drawing>
          <wp:inline distT="0" distB="0" distL="0" distR="0" wp14:anchorId="5B48F126" wp14:editId="2577E00F">
            <wp:extent cx="6181090" cy="3474720"/>
            <wp:effectExtent l="0" t="0" r="0" b="0"/>
            <wp:docPr id="656126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0CDCBB8F" w14:textId="679AD822" w:rsidR="003E381F" w:rsidRPr="003E381F" w:rsidRDefault="00791ADE" w:rsidP="00791ADE">
      <w:pPr>
        <w:pStyle w:val="Caption"/>
      </w:pPr>
      <w:r>
        <w:t xml:space="preserve">Figure </w:t>
      </w:r>
      <w:r>
        <w:fldChar w:fldCharType="begin"/>
      </w:r>
      <w:r>
        <w:instrText xml:space="preserve"> SEQ Figure \* ARABIC </w:instrText>
      </w:r>
      <w:r>
        <w:fldChar w:fldCharType="separate"/>
      </w:r>
      <w:r w:rsidR="00DF0666">
        <w:rPr>
          <w:noProof/>
        </w:rPr>
        <w:t>8</w:t>
      </w:r>
      <w:r>
        <w:fldChar w:fldCharType="end"/>
      </w:r>
      <w:r>
        <w:t xml:space="preserve"> Mockup high fidelity de l'éditeur de niveau</w:t>
      </w:r>
    </w:p>
    <w:p w14:paraId="427149F7" w14:textId="26575CFB" w:rsidR="0005666F" w:rsidRDefault="0005666F" w:rsidP="003E381F">
      <w:pPr>
        <w:pStyle w:val="Heading2"/>
        <w:spacing w:line="276" w:lineRule="auto"/>
      </w:pPr>
      <w:bookmarkStart w:id="30" w:name="_Toc181441927"/>
      <w:r w:rsidRPr="001E530C">
        <w:lastRenderedPageBreak/>
        <w:t>Choix effectués</w:t>
      </w:r>
      <w:bookmarkEnd w:id="30"/>
    </w:p>
    <w:p w14:paraId="2C8C2227" w14:textId="789670D3" w:rsidR="00B265A7" w:rsidRDefault="00B265A7" w:rsidP="003E381F">
      <w:pPr>
        <w:spacing w:line="276" w:lineRule="auto"/>
      </w:pPr>
      <w:r>
        <w:t>Dans la conception UX, plusieurs choix ont été faits pour améliorer l’expérience utilisateur et garder une interface fluide et intuitive.</w:t>
      </w:r>
    </w:p>
    <w:p w14:paraId="170706EA" w14:textId="77777777" w:rsidR="00B265A7" w:rsidRDefault="00B265A7" w:rsidP="003E381F">
      <w:pPr>
        <w:spacing w:line="276" w:lineRule="auto"/>
      </w:pPr>
    </w:p>
    <w:p w14:paraId="03A10332" w14:textId="13B7B127" w:rsidR="00B265A7" w:rsidRPr="00B265A7" w:rsidRDefault="00B265A7" w:rsidP="003E381F">
      <w:pPr>
        <w:pStyle w:val="ListParagraph"/>
        <w:numPr>
          <w:ilvl w:val="0"/>
          <w:numId w:val="24"/>
        </w:numPr>
        <w:spacing w:line="276" w:lineRule="auto"/>
        <w:rPr>
          <w:b/>
          <w:bCs/>
        </w:rPr>
      </w:pPr>
      <w:r w:rsidRPr="00B265A7">
        <w:rPr>
          <w:b/>
          <w:bCs/>
        </w:rPr>
        <w:t>Menus flottants pour économiser de l'espace</w:t>
      </w:r>
    </w:p>
    <w:p w14:paraId="530453E1" w14:textId="1A0AAE4F" w:rsidR="00B265A7" w:rsidRDefault="00B265A7" w:rsidP="003E381F">
      <w:pPr>
        <w:spacing w:line="276" w:lineRule="auto"/>
      </w:pPr>
      <w:r>
        <w:t>L'éditeur de niveau utilise des menus flottants pour minimiser l'encombrement de l’écran. En plaçant les options de création et de personnalisation dans des panneaux discrets ou en overlay sur les côtés, les joueurs ont d’une vue dégagée sur le niveau, ce qui facilite la création. Cette configuration aide à focaliser l’attention sur le contenu du niveau mais offre tout de mê</w:t>
      </w:r>
      <w:r w:rsidRPr="00B265A7">
        <w:t>me</w:t>
      </w:r>
      <w:r>
        <w:t xml:space="preserve"> un accès rapide aux options essentiels.</w:t>
      </w:r>
    </w:p>
    <w:p w14:paraId="6812B9D9" w14:textId="77777777" w:rsidR="00B265A7" w:rsidRDefault="00B265A7" w:rsidP="003E381F">
      <w:pPr>
        <w:spacing w:line="276" w:lineRule="auto"/>
      </w:pPr>
    </w:p>
    <w:p w14:paraId="3170B53D" w14:textId="17D6FDAB" w:rsidR="00B265A7" w:rsidRPr="00B265A7" w:rsidRDefault="00B265A7" w:rsidP="003E381F">
      <w:pPr>
        <w:pStyle w:val="ListParagraph"/>
        <w:numPr>
          <w:ilvl w:val="0"/>
          <w:numId w:val="24"/>
        </w:numPr>
        <w:spacing w:line="276" w:lineRule="auto"/>
        <w:rPr>
          <w:b/>
          <w:bCs/>
        </w:rPr>
      </w:pPr>
      <w:r w:rsidRPr="00B265A7">
        <w:rPr>
          <w:b/>
          <w:bCs/>
        </w:rPr>
        <w:t>Uniformité de la résolution entre l'éditeur et le jeu</w:t>
      </w:r>
    </w:p>
    <w:p w14:paraId="4BE5C538" w14:textId="13CEF2C5" w:rsidR="00B265A7" w:rsidRDefault="00B265A7" w:rsidP="003E381F">
      <w:pPr>
        <w:spacing w:line="276" w:lineRule="auto"/>
      </w:pPr>
      <w:r>
        <w:t>L’éditeur conserve la même résolution que celle utilisée en jeu, ce qui permet aux joueurs de voir le niveau exactement tel qu’il apparaîtra lorsqu’ils joueront. Ce choix renforce la cohérence visuelle et réduit les ajustements nécessaires entre l'édition de niveau et le gameplay.</w:t>
      </w:r>
    </w:p>
    <w:p w14:paraId="48CBC9F0" w14:textId="77777777" w:rsidR="00B265A7" w:rsidRDefault="00B265A7" w:rsidP="003E381F">
      <w:pPr>
        <w:spacing w:line="276" w:lineRule="auto"/>
      </w:pPr>
    </w:p>
    <w:p w14:paraId="4D0ED8CC" w14:textId="06B6F3F2" w:rsidR="00B265A7" w:rsidRPr="00B265A7" w:rsidRDefault="00B265A7" w:rsidP="003E381F">
      <w:pPr>
        <w:pStyle w:val="ListParagraph"/>
        <w:numPr>
          <w:ilvl w:val="0"/>
          <w:numId w:val="24"/>
        </w:numPr>
        <w:spacing w:line="276" w:lineRule="auto"/>
        <w:rPr>
          <w:b/>
          <w:bCs/>
        </w:rPr>
      </w:pPr>
      <w:r w:rsidRPr="00B265A7">
        <w:rPr>
          <w:b/>
          <w:bCs/>
        </w:rPr>
        <w:t>Pop-ups de paramétrage pour les objets et entités</w:t>
      </w:r>
    </w:p>
    <w:p w14:paraId="4D9FF76E" w14:textId="4427D1E2" w:rsidR="00B265A7" w:rsidRDefault="00B265A7" w:rsidP="003E381F">
      <w:pPr>
        <w:spacing w:line="276" w:lineRule="auto"/>
      </w:pPr>
      <w:r>
        <w:t>Lorsqu'un joueur sélectionne un objet ou une entité dans l'éditeur, une pop-up s’ouvre pour permettre la modification de ses paramètres (comme la taille, la position, les caractéristiques, etc.). Cela améliore l’interactivité en donnant un accès rapide aux options de personnalisation sans naviguer dans des menus compliqués.</w:t>
      </w:r>
    </w:p>
    <w:p w14:paraId="0CE41154" w14:textId="77777777" w:rsidR="00B265A7" w:rsidRDefault="00B265A7" w:rsidP="003E381F">
      <w:pPr>
        <w:spacing w:line="276" w:lineRule="auto"/>
      </w:pPr>
    </w:p>
    <w:p w14:paraId="32CD6FAC" w14:textId="77777777" w:rsidR="00B265A7" w:rsidRDefault="00B265A7" w:rsidP="003E381F">
      <w:pPr>
        <w:pStyle w:val="ListParagraph"/>
        <w:numPr>
          <w:ilvl w:val="0"/>
          <w:numId w:val="24"/>
        </w:numPr>
        <w:spacing w:line="276" w:lineRule="auto"/>
      </w:pPr>
      <w:r w:rsidRPr="00B265A7">
        <w:rPr>
          <w:b/>
          <w:bCs/>
        </w:rPr>
        <w:t>Accessibilité rapide aux outils essentiels</w:t>
      </w:r>
    </w:p>
    <w:p w14:paraId="77D615F3" w14:textId="45A05443" w:rsidR="00F22F50" w:rsidRDefault="00B265A7" w:rsidP="003E381F">
      <w:pPr>
        <w:pStyle w:val="ListParagraph"/>
        <w:spacing w:line="276" w:lineRule="auto"/>
        <w:ind w:left="0"/>
      </w:pPr>
      <w:r w:rsidRPr="00B265A7">
        <w:t>Le menu de l'éditeur va à l'essentiel, regroupant les outils fréquemment utilisés dans des barres de navigation bien placées. Cette organisation complète sans être complexe permet aux joueurs d’effectuer leurs actions rapidement et efficacement. Les options sont claires et facilement accessibles, facilitant les ajustements en temps réel et optimisant le flux de création.</w:t>
      </w:r>
    </w:p>
    <w:p w14:paraId="4775E7F5" w14:textId="77777777" w:rsidR="003E381F" w:rsidRDefault="003E381F" w:rsidP="003E381F">
      <w:pPr>
        <w:pStyle w:val="ListParagraph"/>
        <w:spacing w:line="276" w:lineRule="auto"/>
        <w:ind w:left="0"/>
      </w:pPr>
    </w:p>
    <w:p w14:paraId="2E1A71D2" w14:textId="77777777" w:rsidR="002711B3" w:rsidRPr="002711B3" w:rsidRDefault="002711B3" w:rsidP="00C5254F">
      <w:pPr>
        <w:pStyle w:val="ListParagraph"/>
        <w:numPr>
          <w:ilvl w:val="0"/>
          <w:numId w:val="24"/>
        </w:numPr>
        <w:spacing w:line="276" w:lineRule="auto"/>
        <w:rPr>
          <w:b/>
          <w:bCs/>
        </w:rPr>
      </w:pPr>
      <w:r w:rsidRPr="002711B3">
        <w:rPr>
          <w:b/>
          <w:bCs/>
        </w:rPr>
        <w:t>Indicateur de placement unique pour le joueur</w:t>
      </w:r>
    </w:p>
    <w:p w14:paraId="4610F830" w14:textId="393A23DD" w:rsidR="003E381F" w:rsidRPr="00F22F50" w:rsidRDefault="002711B3" w:rsidP="002711B3">
      <w:pPr>
        <w:spacing w:line="276" w:lineRule="auto"/>
      </w:pPr>
      <w:r w:rsidRPr="002711B3">
        <w:t xml:space="preserve">Une fois le joueur placé depuis la barre d'objets dans le niveau, il apparaît en gris dans la barre pour indiquer qu'il ne peut plus être ajouté </w:t>
      </w:r>
      <w:r>
        <w:t>à</w:t>
      </w:r>
      <w:r w:rsidRPr="002711B3">
        <w:t xml:space="preserve"> nouveau. Ce choix garantit qu</w:t>
      </w:r>
      <w:r>
        <w:t>’un seul</w:t>
      </w:r>
      <w:r w:rsidRPr="002711B3">
        <w:t xml:space="preserve"> joueur est présent</w:t>
      </w:r>
      <w:r>
        <w:t xml:space="preserve"> sur le terrain de jeu avec un indicateur intuitif</w:t>
      </w:r>
      <w:r w:rsidRPr="002711B3">
        <w:t>.</w:t>
      </w:r>
    </w:p>
    <w:p w14:paraId="29A2A4C1" w14:textId="77777777" w:rsidR="00AA0785" w:rsidRPr="001E530C" w:rsidRDefault="00AA0785" w:rsidP="003E381F">
      <w:pPr>
        <w:pStyle w:val="Heading1"/>
        <w:spacing w:line="276" w:lineRule="auto"/>
      </w:pPr>
      <w:bookmarkStart w:id="31" w:name="_Toc71703259"/>
      <w:bookmarkStart w:id="32" w:name="_Toc181441928"/>
      <w:r w:rsidRPr="001E530C">
        <w:lastRenderedPageBreak/>
        <w:t>R</w:t>
      </w:r>
      <w:bookmarkEnd w:id="31"/>
      <w:r w:rsidR="00684B3D" w:rsidRPr="001E530C">
        <w:t>éalisation</w:t>
      </w:r>
      <w:bookmarkEnd w:id="32"/>
    </w:p>
    <w:p w14:paraId="2FD7B543" w14:textId="45690829" w:rsidR="00BA58F5" w:rsidRDefault="003A0F9C" w:rsidP="00D61734">
      <w:pPr>
        <w:pStyle w:val="Heading2"/>
      </w:pPr>
      <w:bookmarkStart w:id="33" w:name="_Toc25553317"/>
      <w:bookmarkStart w:id="34" w:name="_Toc71691022"/>
      <w:bookmarkStart w:id="35" w:name="_Toc181441929"/>
      <w:r w:rsidRPr="00BA58F5">
        <w:t>Points de design spécifiques</w:t>
      </w:r>
      <w:bookmarkEnd w:id="35"/>
    </w:p>
    <w:p w14:paraId="1E744D5B" w14:textId="77777777" w:rsidR="00D61734" w:rsidRPr="00D61734" w:rsidRDefault="00D61734" w:rsidP="00D61734"/>
    <w:p w14:paraId="18A3E80A" w14:textId="423F0B00" w:rsidR="00D61734" w:rsidRDefault="00D61734" w:rsidP="00D61734">
      <w:pPr>
        <w:pStyle w:val="Heading3"/>
      </w:pPr>
      <w:bookmarkStart w:id="36" w:name="_Toc181441930"/>
      <w:r>
        <w:t>Système Basé sur les Composants (CBS)</w:t>
      </w:r>
      <w:bookmarkEnd w:id="36"/>
    </w:p>
    <w:p w14:paraId="42F12E3C" w14:textId="77777777" w:rsidR="00D61734" w:rsidRPr="00D61734" w:rsidRDefault="00D61734" w:rsidP="00D61734"/>
    <w:p w14:paraId="63098C7D" w14:textId="77777777" w:rsidR="00D61734" w:rsidRDefault="00D61734" w:rsidP="00D61734">
      <w:r>
        <w:t>Dans Demon Butcher, la création d'un système basé sur les composants (Component-Based System, CBS) a été une solution clé pour concevoir un jeu flexible et modulaire. Ce système permet de définir les entités du jeu (comme le joueur, les ennemis, et les projectiles) en leur associant différents composants, chacun responsable d'une fonctionnalité distincte. Voici une analyse de ce design technique et de son fonctionnement.</w:t>
      </w:r>
    </w:p>
    <w:p w14:paraId="005F94D8" w14:textId="77777777" w:rsidR="00D61734" w:rsidRDefault="00D61734" w:rsidP="00D61734"/>
    <w:p w14:paraId="6DDDD87D" w14:textId="77777777" w:rsidR="00D61734" w:rsidRDefault="00D61734" w:rsidP="00D61734">
      <w:pPr>
        <w:pStyle w:val="Heading4"/>
      </w:pPr>
      <w:r>
        <w:t>Principe du CBS</w:t>
      </w:r>
    </w:p>
    <w:p w14:paraId="4ECF59C0" w14:textId="77777777" w:rsidR="00D61734" w:rsidRPr="00D61734" w:rsidRDefault="00D61734" w:rsidP="00D61734"/>
    <w:p w14:paraId="72C73230" w14:textId="77777777" w:rsidR="00D61734" w:rsidRDefault="00D61734" w:rsidP="00D61734">
      <w:r>
        <w:t>Le CBS repose sur le découpage des fonctionnalités des entités en composants individuels. Plutôt que d'attribuer des comportements directement aux entités elles-mêmes, chaque fonctionnalité, comme le mouvement, l'affichage, ou la gestion de la santé, est encapsulée dans un composant. Cela permet d'ajouter, de retirer, ou de modifier les capacités d'une entité sans toucher à sa structure de base.</w:t>
      </w:r>
    </w:p>
    <w:p w14:paraId="5EDD508D" w14:textId="77777777" w:rsidR="00D61734" w:rsidRDefault="00D61734" w:rsidP="00D61734"/>
    <w:p w14:paraId="6B680776" w14:textId="77777777" w:rsidR="00D61734" w:rsidRDefault="00D61734" w:rsidP="00D61734">
      <w:pPr>
        <w:pStyle w:val="Heading4"/>
      </w:pPr>
      <w:r>
        <w:t>Interfaces de Composants</w:t>
      </w:r>
    </w:p>
    <w:p w14:paraId="01756C84" w14:textId="77777777" w:rsidR="00D61734" w:rsidRPr="00D61734" w:rsidRDefault="00D61734" w:rsidP="00D61734"/>
    <w:p w14:paraId="10F33CB2" w14:textId="0BC41F9B" w:rsidR="00D61734" w:rsidRDefault="00D61734" w:rsidP="00D61734">
      <w:r>
        <w:t xml:space="preserve">Pour garantir que chaque composant peut être utilisé de manière cohérente, </w:t>
      </w:r>
      <w:r w:rsidR="00EC51F0">
        <w:t>trois</w:t>
      </w:r>
      <w:r>
        <w:t xml:space="preserve"> interfaces principales sont définies :</w:t>
      </w:r>
    </w:p>
    <w:p w14:paraId="5E6C31D5" w14:textId="77777777" w:rsidR="00D61734" w:rsidRDefault="00D61734" w:rsidP="00D61734"/>
    <w:p w14:paraId="77C0A8EB" w14:textId="77777777" w:rsidR="00D61734" w:rsidRDefault="00D61734" w:rsidP="00EC51F0">
      <w:pPr>
        <w:pStyle w:val="ListParagraph"/>
        <w:numPr>
          <w:ilvl w:val="0"/>
          <w:numId w:val="32"/>
        </w:numPr>
      </w:pPr>
      <w:r>
        <w:t>IComponent : Interface de base, que tous les composants implémentent, assurant une méthode d'initialisation Initialize(Entity entity).</w:t>
      </w:r>
    </w:p>
    <w:p w14:paraId="382EC47A" w14:textId="77777777" w:rsidR="00EC51F0" w:rsidRDefault="00EC51F0" w:rsidP="00D61734"/>
    <w:p w14:paraId="351D38D5" w14:textId="34BD2E44" w:rsidR="00D61734" w:rsidRDefault="00EC51F0" w:rsidP="00EC51F0">
      <w:pPr>
        <w:pStyle w:val="ListParagraph"/>
        <w:numPr>
          <w:ilvl w:val="0"/>
          <w:numId w:val="32"/>
        </w:numPr>
      </w:pPr>
      <w:r>
        <w:t>IUpdatableComponent :</w:t>
      </w:r>
      <w:r w:rsidR="00D61734">
        <w:t xml:space="preserve"> Interface héritée pour les composants nécessitant des mises à jour régulières (Update)</w:t>
      </w:r>
      <w:r>
        <w:t>.</w:t>
      </w:r>
    </w:p>
    <w:p w14:paraId="0B2210F1" w14:textId="77777777" w:rsidR="00EC51F0" w:rsidRDefault="00EC51F0" w:rsidP="00EC51F0">
      <w:pPr>
        <w:pStyle w:val="ListParagraph"/>
      </w:pPr>
    </w:p>
    <w:p w14:paraId="3781D701" w14:textId="70D49971" w:rsidR="00EC51F0" w:rsidRDefault="00EC51F0" w:rsidP="00EC51F0">
      <w:pPr>
        <w:pStyle w:val="ListParagraph"/>
        <w:numPr>
          <w:ilvl w:val="0"/>
          <w:numId w:val="32"/>
        </w:numPr>
      </w:pPr>
      <w:r>
        <w:t>IDrawableComponent : Interface héritée pour les composants nécessitant un rendu graphique (Draw).</w:t>
      </w:r>
    </w:p>
    <w:p w14:paraId="7178CFFB" w14:textId="77777777" w:rsidR="00EC51F0" w:rsidRDefault="00EC51F0" w:rsidP="00D61734"/>
    <w:p w14:paraId="3D1A07CA" w14:textId="77777777" w:rsidR="00D61734" w:rsidRDefault="00D61734" w:rsidP="00D61734">
      <w:r>
        <w:t>Ce découpage permet de déterminer précisément les rôles de chaque composant tout en les rendant interchangeables et facilement extensibles.</w:t>
      </w:r>
    </w:p>
    <w:p w14:paraId="2AA9A401" w14:textId="77777777" w:rsidR="00D61734" w:rsidRDefault="00D61734" w:rsidP="00D61734"/>
    <w:p w14:paraId="4905891D" w14:textId="77777777" w:rsidR="00D61734" w:rsidRDefault="00D61734" w:rsidP="00D61734">
      <w:pPr>
        <w:pStyle w:val="Heading4"/>
      </w:pPr>
      <w:r>
        <w:t>Exemple de Composants : Mouvement, Affichage, et Santé</w:t>
      </w:r>
    </w:p>
    <w:p w14:paraId="5DA60E66" w14:textId="77777777" w:rsidR="00D61734" w:rsidRPr="00D61734" w:rsidRDefault="00D61734" w:rsidP="00D61734"/>
    <w:p w14:paraId="7469F3B3" w14:textId="77777777" w:rsidR="00D61734" w:rsidRDefault="00D61734" w:rsidP="00D61734">
      <w:pPr>
        <w:rPr>
          <w:b/>
          <w:bCs/>
        </w:rPr>
      </w:pPr>
      <w:r w:rsidRPr="00D61734">
        <w:rPr>
          <w:b/>
          <w:bCs/>
        </w:rPr>
        <w:t>Mouvement (MovementComponent)</w:t>
      </w:r>
    </w:p>
    <w:p w14:paraId="3823E193" w14:textId="77777777" w:rsidR="00D61734" w:rsidRPr="00D61734" w:rsidRDefault="00D61734" w:rsidP="00D61734">
      <w:pPr>
        <w:rPr>
          <w:b/>
          <w:bCs/>
        </w:rPr>
      </w:pPr>
    </w:p>
    <w:p w14:paraId="1FB715E3" w14:textId="3F6B6881" w:rsidR="00D61734" w:rsidRDefault="00D61734" w:rsidP="00D61734">
      <w:r>
        <w:t>Le composant MovementComponent est responsable de gérer les déplacements d'une entité. Il utilise une logique de mouvement (IMovementLogic) et une vitesse définie pour calculer la direction et la vitesse des déplacements.</w:t>
      </w:r>
    </w:p>
    <w:p w14:paraId="4DCF62AE" w14:textId="77777777" w:rsidR="00D61734" w:rsidRDefault="00D61734" w:rsidP="00D61734"/>
    <w:p w14:paraId="28099669" w14:textId="77777777" w:rsidR="00D61734" w:rsidRDefault="00D61734" w:rsidP="00D61734">
      <w:pPr>
        <w:rPr>
          <w:b/>
          <w:bCs/>
        </w:rPr>
      </w:pPr>
      <w:r w:rsidRPr="00D61734">
        <w:rPr>
          <w:b/>
          <w:bCs/>
        </w:rPr>
        <w:t>Affichage (RenderComponent)</w:t>
      </w:r>
    </w:p>
    <w:p w14:paraId="10FE09E7" w14:textId="77777777" w:rsidR="00D61734" w:rsidRPr="00D61734" w:rsidRDefault="00D61734" w:rsidP="00D61734">
      <w:pPr>
        <w:rPr>
          <w:b/>
          <w:bCs/>
        </w:rPr>
      </w:pPr>
    </w:p>
    <w:p w14:paraId="12DC14E3" w14:textId="08888907" w:rsidR="00D61734" w:rsidRDefault="00D61734" w:rsidP="00D61734">
      <w:r>
        <w:lastRenderedPageBreak/>
        <w:t>Le composant RenderComponent gère l'affichage à l’écran d'une entité. En utilisant une texture, une échelle, une rotation, etc., il dessine l’entité à l’écran et ajuste automatiquement sa taille.</w:t>
      </w:r>
    </w:p>
    <w:p w14:paraId="2019FAAB" w14:textId="77777777" w:rsidR="00D61734" w:rsidRDefault="00D61734" w:rsidP="00D61734"/>
    <w:p w14:paraId="1FB2406C" w14:textId="77777777" w:rsidR="00D61734" w:rsidRDefault="00D61734" w:rsidP="00D61734">
      <w:pPr>
        <w:rPr>
          <w:b/>
          <w:bCs/>
        </w:rPr>
      </w:pPr>
      <w:r w:rsidRPr="00D61734">
        <w:rPr>
          <w:b/>
          <w:bCs/>
        </w:rPr>
        <w:t>Santé (HealthComponent)</w:t>
      </w:r>
    </w:p>
    <w:p w14:paraId="1C3B9490" w14:textId="77777777" w:rsidR="00D61734" w:rsidRPr="00D61734" w:rsidRDefault="00D61734" w:rsidP="00D61734">
      <w:pPr>
        <w:rPr>
          <w:b/>
          <w:bCs/>
        </w:rPr>
      </w:pPr>
    </w:p>
    <w:p w14:paraId="145E41F5" w14:textId="77777777" w:rsidR="00D61734" w:rsidRDefault="00D61734" w:rsidP="00D61734">
      <w:r>
        <w:t>Le composant HealthComponent suit et gère les points de vie d’une entité. Il réduit les points de vie lorsqu'une entité subit des dégâts et peut déclencher une destruction automatique de l’entité lorsque la santé atteint zéro. Ce composant inclut des méthodes pour la guérison, et des ajouts futurs (comme la régénération ou l’invulnérabilité temporaire) peuvent y être facilement intégrés.</w:t>
      </w:r>
    </w:p>
    <w:p w14:paraId="7F151BDB" w14:textId="77777777" w:rsidR="00D61734" w:rsidRDefault="00D61734" w:rsidP="00D61734"/>
    <w:p w14:paraId="67DAA82D" w14:textId="77777777" w:rsidR="00D61734" w:rsidRDefault="00D61734" w:rsidP="00D61734">
      <w:pPr>
        <w:pStyle w:val="Heading4"/>
      </w:pPr>
      <w:r>
        <w:t>Avantages du CBS dans ce Projet</w:t>
      </w:r>
    </w:p>
    <w:p w14:paraId="2EC7C40A" w14:textId="77777777" w:rsidR="00D61734" w:rsidRPr="00D61734" w:rsidRDefault="00D61734" w:rsidP="00D61734"/>
    <w:p w14:paraId="693CFEA7" w14:textId="00DC265E" w:rsidR="00D61734" w:rsidRDefault="00D61734" w:rsidP="00D61734">
      <w:r>
        <w:t>Le CBS rend le jeu plus extensible et modulaire. Par exemple, ajouter un nouveau type d’ennemi ou une capacité spécifique pour le joueur ne nécessite que l’ajout ou la modification de composants, sans toucher au cœur du code des entités. Ce modèle simplifie aussi la maintenance, car chaque composant est indépendant et peut être testé, mis à jour, ou remplacé sans perturber les autres fonctionnalités.</w:t>
      </w:r>
    </w:p>
    <w:p w14:paraId="290DC024" w14:textId="77777777" w:rsidR="008C73C2" w:rsidRDefault="008C73C2" w:rsidP="00D61734"/>
    <w:p w14:paraId="46208B1B" w14:textId="09DAB0D1" w:rsidR="008C73C2" w:rsidRDefault="008C73C2" w:rsidP="008C73C2">
      <w:pPr>
        <w:pStyle w:val="Heading3"/>
      </w:pPr>
      <w:bookmarkStart w:id="37" w:name="_Toc181441931"/>
      <w:r w:rsidRPr="008C73C2">
        <w:t>Gestion de la Destruction des Balles Hors de l'Écran</w:t>
      </w:r>
      <w:bookmarkEnd w:id="37"/>
    </w:p>
    <w:p w14:paraId="3E233E4A" w14:textId="77777777" w:rsidR="008C73C2" w:rsidRPr="008C73C2" w:rsidRDefault="008C73C2" w:rsidP="008C73C2"/>
    <w:p w14:paraId="030C2723" w14:textId="5EEF2FA5" w:rsidR="008C73C2" w:rsidRDefault="008C73C2" w:rsidP="008C73C2">
      <w:r w:rsidRPr="008C73C2">
        <w:t xml:space="preserve">Pour optimiser les performances et maintenir un environnement de jeu propre, une gestion spécifique est mise en place pour détruire les projectiles </w:t>
      </w:r>
      <w:r>
        <w:t>quand ils</w:t>
      </w:r>
      <w:r w:rsidRPr="008C73C2">
        <w:t xml:space="preserve"> quittent les limites de l’écran. Ce mécanisme </w:t>
      </w:r>
      <w:r>
        <w:t>empê</w:t>
      </w:r>
      <w:r w:rsidRPr="008C73C2">
        <w:t>ch</w:t>
      </w:r>
      <w:r>
        <w:t>e</w:t>
      </w:r>
      <w:r w:rsidRPr="008C73C2">
        <w:t xml:space="preserve"> l'accumulation de balles inutiles en mémoire</w:t>
      </w:r>
      <w:r>
        <w:t>, ce qui rend le jeu plus fluide.</w:t>
      </w:r>
    </w:p>
    <w:p w14:paraId="3C951328" w14:textId="77777777" w:rsidR="008C73C2" w:rsidRDefault="008C73C2" w:rsidP="008C73C2"/>
    <w:p w14:paraId="1CE32FD6" w14:textId="77777777" w:rsidR="008C73C2" w:rsidRDefault="008C73C2" w:rsidP="008C73C2">
      <w:pPr>
        <w:pStyle w:val="Heading4"/>
      </w:pPr>
      <w:r>
        <w:t>Principe de Destruction des Balles</w:t>
      </w:r>
    </w:p>
    <w:p w14:paraId="25D5E71C" w14:textId="77777777" w:rsidR="008C73C2" w:rsidRPr="008C73C2" w:rsidRDefault="008C73C2" w:rsidP="008C73C2"/>
    <w:p w14:paraId="0850459F" w14:textId="0194B589" w:rsidR="008C73C2" w:rsidRDefault="008C73C2" w:rsidP="008C73C2">
      <w:r>
        <w:t>Chaque balle suit une trajectoire définie après son lancement, alors quand elle sort de la zone visible de l’é</w:t>
      </w:r>
      <w:r w:rsidRPr="008C73C2">
        <w:t>c</w:t>
      </w:r>
      <w:r>
        <w:t>ran, elle devient inutile. Pour gérer cela, la méthode Update de la balle vérifie systématiquement si sa position est en dehors des limites de l’écran à chaque cycle de jeu. Lorsque la balle dépasse ces limites, elle est automatiquement marquée pour destruction.</w:t>
      </w:r>
    </w:p>
    <w:p w14:paraId="7456F0B3" w14:textId="77777777" w:rsidR="008C73C2" w:rsidRDefault="008C73C2" w:rsidP="008C73C2"/>
    <w:p w14:paraId="0AE070AE" w14:textId="77777777" w:rsidR="008C73C2" w:rsidRDefault="008C73C2" w:rsidP="008C73C2">
      <w:pPr>
        <w:pStyle w:val="Heading4"/>
      </w:pPr>
      <w:r>
        <w:t>Implémentation de la Détection Hors Limites</w:t>
      </w:r>
    </w:p>
    <w:p w14:paraId="406E0988" w14:textId="77777777" w:rsidR="00791ADE" w:rsidRDefault="00791ADE" w:rsidP="00791ADE"/>
    <w:p w14:paraId="6E25CBDE" w14:textId="476D794F" w:rsidR="00791ADE" w:rsidRPr="00791ADE" w:rsidRDefault="00791ADE" w:rsidP="00791ADE">
      <w:r w:rsidRPr="00791ADE">
        <w:rPr>
          <w:noProof/>
        </w:rPr>
        <w:drawing>
          <wp:inline distT="0" distB="0" distL="0" distR="0" wp14:anchorId="4DD39FEB" wp14:editId="1394FD61">
            <wp:extent cx="6188710" cy="1823085"/>
            <wp:effectExtent l="0" t="0" r="2540" b="5715"/>
            <wp:docPr id="3341378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37864" name="Picture 1" descr="A screen shot of a computer&#10;&#10;Description automatically generated"/>
                    <pic:cNvPicPr/>
                  </pic:nvPicPr>
                  <pic:blipFill>
                    <a:blip r:embed="rId20"/>
                    <a:stretch>
                      <a:fillRect/>
                    </a:stretch>
                  </pic:blipFill>
                  <pic:spPr>
                    <a:xfrm>
                      <a:off x="0" y="0"/>
                      <a:ext cx="6188710" cy="1823085"/>
                    </a:xfrm>
                    <a:prstGeom prst="rect">
                      <a:avLst/>
                    </a:prstGeom>
                  </pic:spPr>
                </pic:pic>
              </a:graphicData>
            </a:graphic>
          </wp:inline>
        </w:drawing>
      </w:r>
    </w:p>
    <w:p w14:paraId="64CD1F98" w14:textId="77777777" w:rsidR="008C73C2" w:rsidRPr="008C73C2" w:rsidRDefault="008C73C2" w:rsidP="008C73C2"/>
    <w:p w14:paraId="5F4F74A9" w14:textId="05EA4708" w:rsidR="008C73C2" w:rsidRDefault="008C73C2" w:rsidP="008C73C2">
      <w:r>
        <w:lastRenderedPageBreak/>
        <w:t>La vérification se fait grâce à la méthode IsOutOfBounds(), qui utilise la position actuelle de la balle pour déterminer si elle est dans les limites de l'écran :</w:t>
      </w:r>
    </w:p>
    <w:p w14:paraId="063B731B" w14:textId="77777777" w:rsidR="008C73C2" w:rsidRDefault="008C73C2" w:rsidP="008C73C2"/>
    <w:p w14:paraId="31BB8204" w14:textId="5236E328" w:rsidR="008C73C2" w:rsidRDefault="008C73C2" w:rsidP="008C73C2">
      <w:pPr>
        <w:pStyle w:val="ListParagraph"/>
        <w:numPr>
          <w:ilvl w:val="0"/>
          <w:numId w:val="28"/>
        </w:numPr>
      </w:pPr>
      <w:r>
        <w:t>Les Position.X et Position.Y de l’entité sont comparés aux dimensions de l’écran (GameRoot.ScreenSize.X et GameRoot.ScreenSize.Y).</w:t>
      </w:r>
    </w:p>
    <w:p w14:paraId="4ABA404E" w14:textId="77777777" w:rsidR="008C73C2" w:rsidRDefault="008C73C2" w:rsidP="008C73C2">
      <w:pPr>
        <w:pStyle w:val="ListParagraph"/>
      </w:pPr>
    </w:p>
    <w:p w14:paraId="774977A9" w14:textId="01779791" w:rsidR="008C73C2" w:rsidRDefault="008C73C2" w:rsidP="008C73C2">
      <w:pPr>
        <w:pStyle w:val="ListParagraph"/>
        <w:numPr>
          <w:ilvl w:val="0"/>
          <w:numId w:val="28"/>
        </w:numPr>
      </w:pPr>
      <w:r>
        <w:t>Si la balle est en dehors de cet intervalle, la méthode retourne true, et l'attribut IsDestroyed de la balle est mis à true, déclenchant ainsi sa suppression lors de la mise à jour.</w:t>
      </w:r>
    </w:p>
    <w:p w14:paraId="6E195B04" w14:textId="77777777" w:rsidR="008C73C2" w:rsidRDefault="008C73C2" w:rsidP="008C73C2">
      <w:pPr>
        <w:pStyle w:val="ListParagraph"/>
      </w:pPr>
    </w:p>
    <w:p w14:paraId="2ECC4900" w14:textId="49410E0E" w:rsidR="008C73C2" w:rsidRDefault="008C73C2" w:rsidP="008C73C2">
      <w:pPr>
        <w:pStyle w:val="Heading3"/>
      </w:pPr>
      <w:bookmarkStart w:id="38" w:name="_Toc181441932"/>
      <w:r w:rsidRPr="008C73C2">
        <w:t>Logique de Mouvement des Ennemis</w:t>
      </w:r>
      <w:bookmarkEnd w:id="38"/>
    </w:p>
    <w:p w14:paraId="26E2A787" w14:textId="77777777" w:rsidR="008C73C2" w:rsidRDefault="008C73C2" w:rsidP="008C73C2"/>
    <w:p w14:paraId="529C731B" w14:textId="01D504F2" w:rsidR="008C73C2" w:rsidRDefault="008C73C2" w:rsidP="008C73C2">
      <w:r w:rsidRPr="008C73C2">
        <w:t xml:space="preserve">La classe EnemyMovementLogic est un composant qui définit la logique de déplacement des ennemis. Elle permet aux ennemis de se diriger vers le joueur tout en </w:t>
      </w:r>
      <w:r>
        <w:t xml:space="preserve">s’adaptant </w:t>
      </w:r>
      <w:r w:rsidRPr="008C73C2">
        <w:t xml:space="preserve">aux obstacles présents, comme les protections. Cette logique de mouvement rend les ennemis plus intelligents, introduisant </w:t>
      </w:r>
      <w:r>
        <w:t>plus de dé</w:t>
      </w:r>
      <w:r w:rsidRPr="008C73C2">
        <w:t>fi</w:t>
      </w:r>
      <w:r>
        <w:t xml:space="preserve">s </w:t>
      </w:r>
      <w:r w:rsidRPr="008C73C2">
        <w:t>pour le joueur.</w:t>
      </w:r>
    </w:p>
    <w:p w14:paraId="4099C9B4" w14:textId="77777777" w:rsidR="00EC51F0" w:rsidRDefault="00EC51F0" w:rsidP="008C73C2"/>
    <w:p w14:paraId="09764664" w14:textId="77777777" w:rsidR="008C73C2" w:rsidRDefault="008C73C2" w:rsidP="008C73C2">
      <w:pPr>
        <w:pStyle w:val="Heading4"/>
      </w:pPr>
      <w:r>
        <w:t>Principe de la EnemyMovementLogic</w:t>
      </w:r>
    </w:p>
    <w:p w14:paraId="1977139E" w14:textId="77777777" w:rsidR="008C73C2" w:rsidRDefault="008C73C2" w:rsidP="008C73C2">
      <w:r>
        <w:t>Le composant de logique de mouvement des ennemis suit une série de conditions pour adapter la trajectoire des ennemis en fonction de leur environnement :</w:t>
      </w:r>
    </w:p>
    <w:p w14:paraId="08384B1A" w14:textId="77777777" w:rsidR="008C73C2" w:rsidRDefault="008C73C2" w:rsidP="008C73C2"/>
    <w:p w14:paraId="20E1944E" w14:textId="6CBEDD1A" w:rsidR="008C73C2" w:rsidRDefault="008C73C2" w:rsidP="008C73C2">
      <w:pPr>
        <w:pStyle w:val="ListParagraph"/>
        <w:numPr>
          <w:ilvl w:val="0"/>
          <w:numId w:val="29"/>
        </w:numPr>
        <w:rPr>
          <w:b/>
          <w:bCs/>
        </w:rPr>
      </w:pPr>
      <w:r w:rsidRPr="008C73C2">
        <w:rPr>
          <w:b/>
          <w:bCs/>
        </w:rPr>
        <w:t xml:space="preserve">Arrêt en cas de </w:t>
      </w:r>
      <w:r>
        <w:rPr>
          <w:b/>
          <w:bCs/>
        </w:rPr>
        <w:t>c</w:t>
      </w:r>
      <w:r w:rsidRPr="008C73C2">
        <w:rPr>
          <w:b/>
          <w:bCs/>
        </w:rPr>
        <w:t xml:space="preserve">ollision avec le </w:t>
      </w:r>
      <w:r>
        <w:rPr>
          <w:b/>
          <w:bCs/>
        </w:rPr>
        <w:t>j</w:t>
      </w:r>
      <w:r w:rsidRPr="008C73C2">
        <w:rPr>
          <w:b/>
          <w:bCs/>
        </w:rPr>
        <w:t>oueur</w:t>
      </w:r>
    </w:p>
    <w:p w14:paraId="55BF11B9" w14:textId="77777777" w:rsidR="008C73C2" w:rsidRPr="008C73C2" w:rsidRDefault="008C73C2" w:rsidP="008C73C2">
      <w:pPr>
        <w:pStyle w:val="ListParagraph"/>
        <w:rPr>
          <w:b/>
          <w:bCs/>
        </w:rPr>
      </w:pPr>
    </w:p>
    <w:p w14:paraId="5D09250C" w14:textId="5FD372E1" w:rsidR="008C73C2" w:rsidRPr="008C73C2" w:rsidRDefault="008C73C2" w:rsidP="008C73C2">
      <w:pPr>
        <w:pStyle w:val="ListParagraph"/>
      </w:pPr>
      <w:r>
        <w:t>Si un ennemi entre en collision avec le joueur, sa logique de mouvement l'amène à s’arrêter immédiatement. Cette condition permet d’éviter que les ennemis ne traversent le joueur et les permet de lancer des attaques au corps à</w:t>
      </w:r>
      <w:r w:rsidRPr="008C73C2">
        <w:t xml:space="preserve"> </w:t>
      </w:r>
      <w:r>
        <w:t>corps.</w:t>
      </w:r>
    </w:p>
    <w:p w14:paraId="42DF1BB2" w14:textId="77777777" w:rsidR="008C73C2" w:rsidRDefault="008C73C2" w:rsidP="008C73C2"/>
    <w:p w14:paraId="04364972" w14:textId="52D3F568" w:rsidR="008C73C2" w:rsidRDefault="008C73C2" w:rsidP="008C73C2">
      <w:pPr>
        <w:pStyle w:val="ListParagraph"/>
        <w:numPr>
          <w:ilvl w:val="0"/>
          <w:numId w:val="29"/>
        </w:numPr>
        <w:rPr>
          <w:b/>
          <w:bCs/>
        </w:rPr>
      </w:pPr>
      <w:r w:rsidRPr="008C73C2">
        <w:rPr>
          <w:b/>
          <w:bCs/>
        </w:rPr>
        <w:t xml:space="preserve">Évitement </w:t>
      </w:r>
      <w:r>
        <w:rPr>
          <w:b/>
          <w:bCs/>
        </w:rPr>
        <w:t>des p</w:t>
      </w:r>
      <w:r w:rsidRPr="008C73C2">
        <w:rPr>
          <w:b/>
          <w:bCs/>
        </w:rPr>
        <w:t>rotection</w:t>
      </w:r>
      <w:r>
        <w:rPr>
          <w:b/>
          <w:bCs/>
        </w:rPr>
        <w:t>s</w:t>
      </w:r>
    </w:p>
    <w:p w14:paraId="5A786885" w14:textId="77777777" w:rsidR="008C73C2" w:rsidRPr="008C73C2" w:rsidRDefault="008C73C2" w:rsidP="008C73C2">
      <w:pPr>
        <w:pStyle w:val="ListParagraph"/>
        <w:rPr>
          <w:b/>
          <w:bCs/>
        </w:rPr>
      </w:pPr>
    </w:p>
    <w:p w14:paraId="31AC3C5C" w14:textId="77777777" w:rsidR="008C73C2" w:rsidRDefault="008C73C2" w:rsidP="008C73C2">
      <w:pPr>
        <w:pStyle w:val="ListParagraph"/>
      </w:pPr>
      <w:r>
        <w:t>Lorsqu’un ennemi rencontre un objet de protection placé par le joueur, il ajuste sa direction pour éviter cet obstacle. L'ennemi calcule un vecteur de mouvement perpendiculaire aux protections proches, afin de s’éloigner des positions de protection.</w:t>
      </w:r>
    </w:p>
    <w:p w14:paraId="379453C3" w14:textId="77777777" w:rsidR="008C73C2" w:rsidRDefault="008C73C2" w:rsidP="008C73C2"/>
    <w:p w14:paraId="505E3E79" w14:textId="77777777" w:rsidR="008C73C2" w:rsidRDefault="008C73C2" w:rsidP="008C73C2">
      <w:pPr>
        <w:pStyle w:val="ListParagraph"/>
        <w:numPr>
          <w:ilvl w:val="1"/>
          <w:numId w:val="29"/>
        </w:numPr>
      </w:pPr>
      <w:r>
        <w:t>La méthode identifie les objets de protection à proximité et cumule des directions opposées à chacun de ces obstacles.</w:t>
      </w:r>
    </w:p>
    <w:p w14:paraId="439D72DB" w14:textId="77777777" w:rsidR="008C73C2" w:rsidRDefault="008C73C2" w:rsidP="008C73C2">
      <w:pPr>
        <w:pStyle w:val="ListParagraph"/>
        <w:ind w:left="1440"/>
      </w:pPr>
    </w:p>
    <w:p w14:paraId="4A8F919B" w14:textId="77777777" w:rsidR="008C73C2" w:rsidRDefault="008C73C2" w:rsidP="008C73C2">
      <w:pPr>
        <w:pStyle w:val="ListParagraph"/>
        <w:numPr>
          <w:ilvl w:val="1"/>
          <w:numId w:val="29"/>
        </w:numPr>
      </w:pPr>
      <w:r>
        <w:t>Le vecteur final, normalisé, représente la direction d’évitement qui éloigne l’ennemi des protections environnantes, rendant les déplacements plus intelligents et réalistes.</w:t>
      </w:r>
    </w:p>
    <w:p w14:paraId="025A5DDF" w14:textId="77777777" w:rsidR="008C73C2" w:rsidRDefault="008C73C2" w:rsidP="008C73C2">
      <w:pPr>
        <w:pStyle w:val="ListParagraph"/>
        <w:ind w:left="1440"/>
      </w:pPr>
    </w:p>
    <w:p w14:paraId="00D1C57F" w14:textId="7433DAB9" w:rsidR="008C73C2" w:rsidRDefault="008C73C2" w:rsidP="008C73C2">
      <w:pPr>
        <w:pStyle w:val="ListParagraph"/>
        <w:numPr>
          <w:ilvl w:val="0"/>
          <w:numId w:val="29"/>
        </w:numPr>
        <w:rPr>
          <w:b/>
          <w:bCs/>
        </w:rPr>
      </w:pPr>
      <w:r>
        <w:rPr>
          <w:b/>
          <w:bCs/>
        </w:rPr>
        <w:t>Dé</w:t>
      </w:r>
      <w:r w:rsidRPr="008C73C2">
        <w:rPr>
          <w:b/>
          <w:bCs/>
        </w:rPr>
        <w:t xml:space="preserve">placement vers le </w:t>
      </w:r>
      <w:r>
        <w:rPr>
          <w:b/>
          <w:bCs/>
        </w:rPr>
        <w:t>j</w:t>
      </w:r>
      <w:r w:rsidRPr="008C73C2">
        <w:rPr>
          <w:b/>
          <w:bCs/>
        </w:rPr>
        <w:t xml:space="preserve">oueur en </w:t>
      </w:r>
      <w:r>
        <w:rPr>
          <w:b/>
          <w:bCs/>
        </w:rPr>
        <w:t>a</w:t>
      </w:r>
      <w:r w:rsidRPr="008C73C2">
        <w:rPr>
          <w:b/>
          <w:bCs/>
        </w:rPr>
        <w:t>bsence d’</w:t>
      </w:r>
      <w:r>
        <w:rPr>
          <w:b/>
          <w:bCs/>
        </w:rPr>
        <w:t>o</w:t>
      </w:r>
      <w:r w:rsidRPr="008C73C2">
        <w:rPr>
          <w:b/>
          <w:bCs/>
        </w:rPr>
        <w:t>bstacles</w:t>
      </w:r>
    </w:p>
    <w:p w14:paraId="0F6BE6D4" w14:textId="77777777" w:rsidR="008C73C2" w:rsidRPr="008C73C2" w:rsidRDefault="008C73C2" w:rsidP="008C73C2">
      <w:pPr>
        <w:pStyle w:val="ListParagraph"/>
        <w:rPr>
          <w:b/>
          <w:bCs/>
        </w:rPr>
      </w:pPr>
    </w:p>
    <w:p w14:paraId="5905F45C" w14:textId="5CB47768" w:rsidR="003A0F9C" w:rsidRDefault="008C73C2" w:rsidP="00B20764">
      <w:pPr>
        <w:pStyle w:val="ListParagraph"/>
      </w:pPr>
      <w:r>
        <w:t>En l’absence de protection ou de collision, l’ennemi se dirige directement vers le joueur. Ce mouvement est calculé en prenant la direction du joueur par rapport à la position de l’ennemi.</w:t>
      </w:r>
    </w:p>
    <w:p w14:paraId="7CC438D1" w14:textId="77777777" w:rsidR="00B20764" w:rsidRPr="00B20764" w:rsidRDefault="00B20764" w:rsidP="00B20764">
      <w:pPr>
        <w:pStyle w:val="ListParagraph"/>
      </w:pPr>
    </w:p>
    <w:p w14:paraId="10AEEC82" w14:textId="77777777" w:rsidR="00FD3342" w:rsidRDefault="00FD3342" w:rsidP="003E381F">
      <w:pPr>
        <w:pStyle w:val="Heading2"/>
        <w:spacing w:line="276" w:lineRule="auto"/>
        <w:rPr>
          <w:iCs/>
        </w:rPr>
      </w:pPr>
      <w:bookmarkStart w:id="39" w:name="_Toc181441933"/>
      <w:r w:rsidRPr="001E530C">
        <w:rPr>
          <w:iCs/>
        </w:rPr>
        <w:lastRenderedPageBreak/>
        <w:t>Déroulement</w:t>
      </w:r>
      <w:bookmarkEnd w:id="39"/>
    </w:p>
    <w:p w14:paraId="1972C20C" w14:textId="77777777" w:rsidR="00685A15" w:rsidRDefault="00685A15" w:rsidP="00685A15">
      <w:r w:rsidRPr="00685A15">
        <w:t xml:space="preserve">Ce chapitre présente un résumé de la réalisation de chaque user story du projet </w:t>
      </w:r>
      <w:r w:rsidRPr="00685A15">
        <w:rPr>
          <w:b/>
          <w:bCs/>
        </w:rPr>
        <w:t>Demon Butcher</w:t>
      </w:r>
      <w:r w:rsidRPr="00685A15">
        <w:t>, incluant les difficultés rencontrées, les alternatives envisagées, et les surprises durant le développement.</w:t>
      </w:r>
    </w:p>
    <w:p w14:paraId="58C3A546" w14:textId="77777777" w:rsidR="00685A15" w:rsidRPr="00685A15" w:rsidRDefault="00685A15" w:rsidP="00685A15"/>
    <w:p w14:paraId="628AF556" w14:textId="77777777" w:rsidR="00685A15" w:rsidRDefault="00685A15" w:rsidP="00685A15">
      <w:pPr>
        <w:pStyle w:val="Heading3"/>
        <w:rPr>
          <w:lang w:val="en-US"/>
        </w:rPr>
      </w:pPr>
      <w:bookmarkStart w:id="40" w:name="_Toc181441934"/>
      <w:r w:rsidRPr="00685A15">
        <w:rPr>
          <w:lang w:val="en-US"/>
        </w:rPr>
        <w:t>Déplacement du joueur</w:t>
      </w:r>
      <w:bookmarkEnd w:id="40"/>
    </w:p>
    <w:p w14:paraId="430D4346" w14:textId="77777777" w:rsidR="00685A15" w:rsidRPr="00685A15" w:rsidRDefault="00685A15" w:rsidP="00685A15">
      <w:pPr>
        <w:ind w:left="720"/>
        <w:rPr>
          <w:b/>
          <w:bCs/>
          <w:lang w:val="en-US"/>
        </w:rPr>
      </w:pPr>
    </w:p>
    <w:p w14:paraId="07F2E02D" w14:textId="77777777" w:rsidR="00685A15" w:rsidRPr="00685A15" w:rsidRDefault="00685A15" w:rsidP="00685A15">
      <w:r w:rsidRPr="00685A15">
        <w:rPr>
          <w:b/>
          <w:bCs/>
        </w:rPr>
        <w:t>Objectif</w:t>
      </w:r>
      <w:r w:rsidRPr="00685A15">
        <w:t xml:space="preserve"> : Permettre au joueur de se déplacer dans toutes les directions pour éviter les obstacles et missiles ennemis.</w:t>
      </w:r>
    </w:p>
    <w:p w14:paraId="10964090" w14:textId="77777777" w:rsidR="00685A15" w:rsidRPr="00685A15" w:rsidRDefault="00685A15" w:rsidP="00685A15">
      <w:pPr>
        <w:ind w:left="720"/>
      </w:pPr>
    </w:p>
    <w:p w14:paraId="0B8EE276" w14:textId="76696771" w:rsidR="00685A15" w:rsidRDefault="00685A15" w:rsidP="00685A15">
      <w:pPr>
        <w:numPr>
          <w:ilvl w:val="0"/>
          <w:numId w:val="33"/>
        </w:numPr>
        <w:tabs>
          <w:tab w:val="clear" w:pos="720"/>
          <w:tab w:val="num" w:pos="360"/>
        </w:tabs>
        <w:ind w:left="360"/>
      </w:pPr>
      <w:r w:rsidRPr="00685A15">
        <w:rPr>
          <w:b/>
          <w:bCs/>
        </w:rPr>
        <w:t>Déroulement</w:t>
      </w:r>
      <w:r w:rsidRPr="00685A15">
        <w:t xml:space="preserve"> : L'implémentation initiale du déplacement a bien respecté la story, avec des contrôles fluides via les touches WASD</w:t>
      </w:r>
      <w:r>
        <w:t xml:space="preserve"> et les flè</w:t>
      </w:r>
      <w:r w:rsidRPr="00685A15">
        <w:t>c</w:t>
      </w:r>
      <w:r>
        <w:t>hes directionnelles</w:t>
      </w:r>
      <w:r w:rsidRPr="00685A15">
        <w:t>.</w:t>
      </w:r>
    </w:p>
    <w:p w14:paraId="10CD6C3A" w14:textId="77777777" w:rsidR="00685A15" w:rsidRPr="00685A15" w:rsidRDefault="00685A15" w:rsidP="00685A15">
      <w:pPr>
        <w:ind w:left="360"/>
      </w:pPr>
    </w:p>
    <w:p w14:paraId="3BA1F367" w14:textId="668DDB5B" w:rsidR="00685A15" w:rsidRPr="00DC4025" w:rsidRDefault="00685A15" w:rsidP="00DC4025">
      <w:pPr>
        <w:numPr>
          <w:ilvl w:val="0"/>
          <w:numId w:val="33"/>
        </w:numPr>
        <w:tabs>
          <w:tab w:val="clear" w:pos="720"/>
          <w:tab w:val="num" w:pos="360"/>
        </w:tabs>
        <w:ind w:left="360"/>
      </w:pPr>
      <w:r w:rsidRPr="00685A15">
        <w:rPr>
          <w:b/>
          <w:bCs/>
        </w:rPr>
        <w:t>Difficultés</w:t>
      </w:r>
      <w:r w:rsidRPr="00685A15">
        <w:t xml:space="preserve"> : La gestion des collisions avec les limites de l’écran a été un défi pour </w:t>
      </w:r>
      <w:r w:rsidR="00CA00B5">
        <w:t>faire en sorte</w:t>
      </w:r>
      <w:r w:rsidRPr="00685A15">
        <w:t xml:space="preserve"> que le joueur ne sorte pas d</w:t>
      </w:r>
      <w:r w:rsidR="000135C1">
        <w:t>u terrain de jeu</w:t>
      </w:r>
      <w:r w:rsidRPr="00685A15">
        <w:t>.</w:t>
      </w:r>
    </w:p>
    <w:p w14:paraId="3A41F18D" w14:textId="77777777" w:rsidR="00685A15" w:rsidRPr="00685A15" w:rsidRDefault="00685A15" w:rsidP="00DC4025"/>
    <w:p w14:paraId="31B444E1" w14:textId="77777777" w:rsidR="00685A15" w:rsidRDefault="00685A15" w:rsidP="00685A15">
      <w:pPr>
        <w:pStyle w:val="Heading3"/>
        <w:rPr>
          <w:lang w:val="en-US"/>
        </w:rPr>
      </w:pPr>
      <w:bookmarkStart w:id="41" w:name="_Toc181441935"/>
      <w:r w:rsidRPr="00685A15">
        <w:rPr>
          <w:lang w:val="en-US"/>
        </w:rPr>
        <w:t>Mécaniques d'attaque du joueur</w:t>
      </w:r>
      <w:bookmarkEnd w:id="41"/>
    </w:p>
    <w:p w14:paraId="4E1263BA" w14:textId="77777777" w:rsidR="00685A15" w:rsidRPr="00685A15" w:rsidRDefault="00685A15" w:rsidP="00685A15">
      <w:pPr>
        <w:ind w:left="720"/>
        <w:rPr>
          <w:b/>
          <w:bCs/>
          <w:lang w:val="en-US"/>
        </w:rPr>
      </w:pPr>
    </w:p>
    <w:p w14:paraId="6BC32E92" w14:textId="77777777" w:rsidR="00685A15" w:rsidRPr="00685A15" w:rsidRDefault="00685A15" w:rsidP="00685A15">
      <w:r w:rsidRPr="00685A15">
        <w:rPr>
          <w:b/>
          <w:bCs/>
        </w:rPr>
        <w:t>Objectif</w:t>
      </w:r>
      <w:r w:rsidRPr="00685A15">
        <w:t xml:space="preserve"> : Donner au joueur la capacité d’attaquer en tirant dans la direction du curseur.</w:t>
      </w:r>
    </w:p>
    <w:p w14:paraId="088B67DF" w14:textId="77777777" w:rsidR="00685A15" w:rsidRPr="00685A15" w:rsidRDefault="00685A15" w:rsidP="00685A15">
      <w:pPr>
        <w:ind w:left="720"/>
      </w:pPr>
    </w:p>
    <w:p w14:paraId="39DE9824" w14:textId="5BEC0512" w:rsidR="00685A15" w:rsidRDefault="00685A15" w:rsidP="00685A15">
      <w:pPr>
        <w:numPr>
          <w:ilvl w:val="0"/>
          <w:numId w:val="34"/>
        </w:numPr>
        <w:tabs>
          <w:tab w:val="clear" w:pos="720"/>
          <w:tab w:val="num" w:pos="360"/>
        </w:tabs>
        <w:ind w:left="360"/>
      </w:pPr>
      <w:r w:rsidRPr="00685A15">
        <w:rPr>
          <w:b/>
          <w:bCs/>
        </w:rPr>
        <w:t>Déroulement</w:t>
      </w:r>
      <w:r w:rsidRPr="00685A15">
        <w:t xml:space="preserve"> : Le tir s’est facilement intégré avec une trajectoire linéaire basée sur la position du curseur. Un cooldown de 200 ms entre chaque tir a été ajouté pour éviter le spam.</w:t>
      </w:r>
    </w:p>
    <w:p w14:paraId="118CA6E9" w14:textId="77777777" w:rsidR="00685A15" w:rsidRPr="00685A15" w:rsidRDefault="00685A15" w:rsidP="00685A15">
      <w:pPr>
        <w:ind w:left="360"/>
      </w:pPr>
    </w:p>
    <w:p w14:paraId="2B7F75B8" w14:textId="77777777" w:rsidR="00685A15" w:rsidRDefault="00685A15" w:rsidP="00685A15">
      <w:pPr>
        <w:numPr>
          <w:ilvl w:val="0"/>
          <w:numId w:val="34"/>
        </w:numPr>
        <w:tabs>
          <w:tab w:val="clear" w:pos="720"/>
          <w:tab w:val="num" w:pos="360"/>
        </w:tabs>
        <w:ind w:left="360"/>
      </w:pPr>
      <w:r w:rsidRPr="00685A15">
        <w:rPr>
          <w:b/>
          <w:bCs/>
        </w:rPr>
        <w:t>Difficultés</w:t>
      </w:r>
      <w:r w:rsidRPr="00685A15">
        <w:t xml:space="preserve"> : La gestion précise du cooldown afin d'assurer une réactivité sans autoriser des tirs trop fréquents.</w:t>
      </w:r>
    </w:p>
    <w:p w14:paraId="4C99572B" w14:textId="77777777" w:rsidR="00685A15" w:rsidRPr="00685A15" w:rsidRDefault="00685A15" w:rsidP="00685A15">
      <w:pPr>
        <w:ind w:left="360"/>
      </w:pPr>
    </w:p>
    <w:p w14:paraId="53D3E91C" w14:textId="77777777" w:rsidR="00685A15" w:rsidRDefault="00685A15" w:rsidP="00685A15">
      <w:pPr>
        <w:numPr>
          <w:ilvl w:val="0"/>
          <w:numId w:val="34"/>
        </w:numPr>
        <w:tabs>
          <w:tab w:val="clear" w:pos="720"/>
          <w:tab w:val="num" w:pos="360"/>
        </w:tabs>
        <w:ind w:left="360"/>
      </w:pPr>
      <w:r w:rsidRPr="00685A15">
        <w:rPr>
          <w:b/>
          <w:bCs/>
        </w:rPr>
        <w:t>Alternative</w:t>
      </w:r>
      <w:r w:rsidRPr="00685A15">
        <w:t xml:space="preserve"> : Un cooldown plus long a été envisagé pour augmenter la difficulté, mais finalement, la durée actuelle s’est avérée satisfaisante pour le gameplay.</w:t>
      </w:r>
    </w:p>
    <w:p w14:paraId="4CC82BA9" w14:textId="77777777" w:rsidR="00685A15" w:rsidRPr="00685A15" w:rsidRDefault="00685A15" w:rsidP="00685A15">
      <w:pPr>
        <w:ind w:left="720"/>
      </w:pPr>
    </w:p>
    <w:p w14:paraId="177E22F3" w14:textId="77777777" w:rsidR="00685A15" w:rsidRDefault="00685A15" w:rsidP="00685A15">
      <w:pPr>
        <w:pStyle w:val="Heading3"/>
        <w:rPr>
          <w:lang w:val="en-US"/>
        </w:rPr>
      </w:pPr>
      <w:bookmarkStart w:id="42" w:name="_Toc181441936"/>
      <w:r w:rsidRPr="00685A15">
        <w:rPr>
          <w:lang w:val="en-US"/>
        </w:rPr>
        <w:t>Mécaniques de défense du joueur</w:t>
      </w:r>
      <w:bookmarkEnd w:id="42"/>
    </w:p>
    <w:p w14:paraId="6A4B9084" w14:textId="77777777" w:rsidR="00685A15" w:rsidRPr="00685A15" w:rsidRDefault="00685A15" w:rsidP="00685A15">
      <w:pPr>
        <w:ind w:left="720"/>
        <w:rPr>
          <w:b/>
          <w:bCs/>
          <w:lang w:val="en-US"/>
        </w:rPr>
      </w:pPr>
    </w:p>
    <w:p w14:paraId="5D0F7BA6" w14:textId="77777777" w:rsidR="00685A15" w:rsidRPr="00685A15" w:rsidRDefault="00685A15" w:rsidP="00685A15">
      <w:r w:rsidRPr="00685A15">
        <w:rPr>
          <w:b/>
          <w:bCs/>
        </w:rPr>
        <w:t>Objectif</w:t>
      </w:r>
      <w:r w:rsidRPr="00685A15">
        <w:t xml:space="preserve"> : Permettre au joueur d’utiliser un bouclier pour se protéger des attaques ennemies.</w:t>
      </w:r>
    </w:p>
    <w:p w14:paraId="0052BF19" w14:textId="77777777" w:rsidR="00685A15" w:rsidRPr="00685A15" w:rsidRDefault="00685A15" w:rsidP="00685A15">
      <w:pPr>
        <w:ind w:left="720"/>
      </w:pPr>
    </w:p>
    <w:p w14:paraId="36077210" w14:textId="3FB5611D" w:rsidR="00685A15" w:rsidRDefault="00685A15" w:rsidP="00685A15">
      <w:pPr>
        <w:numPr>
          <w:ilvl w:val="0"/>
          <w:numId w:val="35"/>
        </w:numPr>
        <w:tabs>
          <w:tab w:val="clear" w:pos="720"/>
          <w:tab w:val="num" w:pos="360"/>
        </w:tabs>
        <w:ind w:left="360"/>
      </w:pPr>
      <w:r w:rsidRPr="00685A15">
        <w:rPr>
          <w:b/>
          <w:bCs/>
        </w:rPr>
        <w:t>Déroulement</w:t>
      </w:r>
      <w:r w:rsidRPr="00685A15">
        <w:t xml:space="preserve"> : L'implémentation de la défense a consisté en un bouclier activable en appuyant sur un bouton avec un cooldown.</w:t>
      </w:r>
    </w:p>
    <w:p w14:paraId="4184BE3D" w14:textId="77777777" w:rsidR="00685A15" w:rsidRPr="00685A15" w:rsidRDefault="00685A15" w:rsidP="00685A15">
      <w:pPr>
        <w:ind w:left="360"/>
      </w:pPr>
    </w:p>
    <w:p w14:paraId="56AF92B9" w14:textId="5AEFF3BA" w:rsidR="00685A15" w:rsidRDefault="00685A15" w:rsidP="00685A15">
      <w:pPr>
        <w:numPr>
          <w:ilvl w:val="0"/>
          <w:numId w:val="35"/>
        </w:numPr>
        <w:tabs>
          <w:tab w:val="clear" w:pos="720"/>
          <w:tab w:val="num" w:pos="360"/>
        </w:tabs>
        <w:ind w:left="360"/>
      </w:pPr>
      <w:r w:rsidRPr="00685A15">
        <w:rPr>
          <w:b/>
          <w:bCs/>
        </w:rPr>
        <w:t>Difficultés</w:t>
      </w:r>
      <w:r w:rsidRPr="00685A15">
        <w:t xml:space="preserve"> : Ajuster </w:t>
      </w:r>
      <w:r w:rsidR="000E06C4">
        <w:t>le nombre de points de vie</w:t>
      </w:r>
      <w:r w:rsidRPr="00685A15">
        <w:t xml:space="preserve"> et la taille du bouclier pour trouver un bon équilibre entre défense et vulnérabilité.</w:t>
      </w:r>
    </w:p>
    <w:p w14:paraId="36895748" w14:textId="77777777" w:rsidR="00685A15" w:rsidRPr="00685A15" w:rsidRDefault="00685A15" w:rsidP="00685A15">
      <w:pPr>
        <w:ind w:left="720"/>
      </w:pPr>
    </w:p>
    <w:p w14:paraId="7B9325D0" w14:textId="77777777" w:rsidR="00685A15" w:rsidRDefault="00685A15" w:rsidP="00685A15">
      <w:pPr>
        <w:pStyle w:val="Heading3"/>
      </w:pPr>
      <w:bookmarkStart w:id="43" w:name="_Toc181441937"/>
      <w:r w:rsidRPr="00685A15">
        <w:t>Progression dans le jeu (niveaux)</w:t>
      </w:r>
      <w:bookmarkEnd w:id="43"/>
    </w:p>
    <w:p w14:paraId="11B2F4DA" w14:textId="77777777" w:rsidR="00685A15" w:rsidRPr="00685A15" w:rsidRDefault="00685A15" w:rsidP="00685A15"/>
    <w:p w14:paraId="310B7AAD" w14:textId="206E1EAF" w:rsidR="00685A15" w:rsidRDefault="00685A15" w:rsidP="00685A15">
      <w:r w:rsidRPr="00685A15">
        <w:rPr>
          <w:b/>
          <w:bCs/>
        </w:rPr>
        <w:t>Objectif</w:t>
      </w:r>
      <w:r w:rsidRPr="00685A15">
        <w:t xml:space="preserve"> : Créer un unique niveau global, divisé en plusieurs paliers avec une boutique entre chaque étape.</w:t>
      </w:r>
    </w:p>
    <w:p w14:paraId="65D0F650" w14:textId="77777777" w:rsidR="00685A15" w:rsidRPr="00685A15" w:rsidRDefault="00685A15" w:rsidP="00685A15"/>
    <w:p w14:paraId="7E81A032" w14:textId="43BBA331" w:rsidR="00685A15" w:rsidRDefault="00685A15" w:rsidP="000E06C4">
      <w:pPr>
        <w:numPr>
          <w:ilvl w:val="0"/>
          <w:numId w:val="36"/>
        </w:numPr>
        <w:tabs>
          <w:tab w:val="clear" w:pos="720"/>
          <w:tab w:val="num" w:pos="360"/>
        </w:tabs>
        <w:ind w:left="360"/>
      </w:pPr>
      <w:r w:rsidRPr="00685A15">
        <w:rPr>
          <w:b/>
          <w:bCs/>
        </w:rPr>
        <w:t>Déroulement</w:t>
      </w:r>
      <w:r w:rsidRPr="00685A15">
        <w:t xml:space="preserve"> : </w:t>
      </w:r>
      <w:r w:rsidR="000E06C4">
        <w:t>Cette partie n’a pas été effectuée</w:t>
      </w:r>
      <w:r w:rsidR="000E06C4" w:rsidRPr="000E06C4">
        <w:t xml:space="preserve"> </w:t>
      </w:r>
      <w:r w:rsidR="000E06C4">
        <w:t>par manque de temps.</w:t>
      </w:r>
    </w:p>
    <w:p w14:paraId="44346432" w14:textId="77777777" w:rsidR="000E06C4" w:rsidRPr="00685A15" w:rsidRDefault="000E06C4" w:rsidP="000E06C4">
      <w:pPr>
        <w:ind w:left="360"/>
      </w:pPr>
    </w:p>
    <w:p w14:paraId="2EF5A10F" w14:textId="77777777" w:rsidR="00685A15" w:rsidRDefault="00685A15" w:rsidP="00685A15">
      <w:pPr>
        <w:pStyle w:val="Heading3"/>
        <w:rPr>
          <w:lang w:val="en-US"/>
        </w:rPr>
      </w:pPr>
      <w:bookmarkStart w:id="44" w:name="_Toc181441938"/>
      <w:r w:rsidRPr="00685A15">
        <w:rPr>
          <w:lang w:val="en-US"/>
        </w:rPr>
        <w:lastRenderedPageBreak/>
        <w:t>Système de santé</w:t>
      </w:r>
      <w:bookmarkEnd w:id="44"/>
    </w:p>
    <w:p w14:paraId="6C4FE116" w14:textId="77777777" w:rsidR="00685A15" w:rsidRPr="00685A15" w:rsidRDefault="00685A15" w:rsidP="00685A15">
      <w:pPr>
        <w:ind w:left="720"/>
        <w:rPr>
          <w:b/>
          <w:bCs/>
          <w:lang w:val="en-US"/>
        </w:rPr>
      </w:pPr>
    </w:p>
    <w:p w14:paraId="74A5BC51" w14:textId="15366331" w:rsidR="00685A15" w:rsidRDefault="00685A15" w:rsidP="00685A15">
      <w:r w:rsidRPr="00685A15">
        <w:rPr>
          <w:b/>
          <w:bCs/>
        </w:rPr>
        <w:t>Objectif</w:t>
      </w:r>
      <w:r w:rsidRPr="00685A15">
        <w:t xml:space="preserve"> : Intégrer un système de points de vie visible avec une récupération et des améliorations disponibles dans la boutique.</w:t>
      </w:r>
    </w:p>
    <w:p w14:paraId="1A75454F" w14:textId="77777777" w:rsidR="00685A15" w:rsidRPr="00685A15" w:rsidRDefault="00685A15" w:rsidP="00685A15"/>
    <w:p w14:paraId="01C914A8" w14:textId="28F4BDFD" w:rsidR="00685A15" w:rsidRDefault="00685A15" w:rsidP="00685A15">
      <w:pPr>
        <w:numPr>
          <w:ilvl w:val="0"/>
          <w:numId w:val="37"/>
        </w:numPr>
        <w:tabs>
          <w:tab w:val="clear" w:pos="720"/>
          <w:tab w:val="num" w:pos="360"/>
        </w:tabs>
        <w:ind w:left="360"/>
      </w:pPr>
      <w:r w:rsidRPr="00685A15">
        <w:rPr>
          <w:b/>
          <w:bCs/>
        </w:rPr>
        <w:t>Déroulement</w:t>
      </w:r>
      <w:r w:rsidRPr="00685A15">
        <w:t xml:space="preserve"> : La barre de vie dynamique est bien visible en jeu et se met à jour lors des dégâts reçus.</w:t>
      </w:r>
    </w:p>
    <w:p w14:paraId="4BE970CD" w14:textId="77777777" w:rsidR="00685A15" w:rsidRPr="00685A15" w:rsidRDefault="00685A15" w:rsidP="00685A15">
      <w:pPr>
        <w:ind w:left="360"/>
      </w:pPr>
    </w:p>
    <w:p w14:paraId="1A2A18E5" w14:textId="77777777" w:rsidR="00685A15" w:rsidRDefault="00685A15" w:rsidP="00685A15">
      <w:pPr>
        <w:numPr>
          <w:ilvl w:val="0"/>
          <w:numId w:val="37"/>
        </w:numPr>
        <w:tabs>
          <w:tab w:val="clear" w:pos="720"/>
          <w:tab w:val="num" w:pos="360"/>
        </w:tabs>
        <w:ind w:left="360"/>
      </w:pPr>
      <w:r w:rsidRPr="00685A15">
        <w:rPr>
          <w:b/>
          <w:bCs/>
        </w:rPr>
        <w:t>Difficultés</w:t>
      </w:r>
      <w:r w:rsidRPr="00685A15">
        <w:t xml:space="preserve"> : Trouver un emplacement optimal pour la barre de vie sans distraire le joueur.</w:t>
      </w:r>
    </w:p>
    <w:p w14:paraId="5CABE9F2" w14:textId="77777777" w:rsidR="00685A15" w:rsidRPr="00685A15" w:rsidRDefault="00685A15" w:rsidP="00685A15">
      <w:pPr>
        <w:ind w:left="360"/>
      </w:pPr>
    </w:p>
    <w:p w14:paraId="1B982074" w14:textId="502954FF" w:rsidR="00685A15" w:rsidRPr="000E06C4" w:rsidRDefault="00685A15" w:rsidP="000E06C4">
      <w:pPr>
        <w:numPr>
          <w:ilvl w:val="0"/>
          <w:numId w:val="37"/>
        </w:numPr>
        <w:tabs>
          <w:tab w:val="clear" w:pos="720"/>
          <w:tab w:val="num" w:pos="360"/>
        </w:tabs>
        <w:ind w:left="360"/>
      </w:pPr>
      <w:r w:rsidRPr="00685A15">
        <w:rPr>
          <w:b/>
          <w:bCs/>
        </w:rPr>
        <w:t>Alternative</w:t>
      </w:r>
      <w:r w:rsidRPr="00685A15">
        <w:t xml:space="preserve"> : Afficher les points de vie en nombre uniquement, mais cela aurait réduit la lisibilité en temps réel.</w:t>
      </w:r>
    </w:p>
    <w:p w14:paraId="50B30B13" w14:textId="77777777" w:rsidR="000E06C4" w:rsidRDefault="000E06C4" w:rsidP="000E06C4">
      <w:pPr>
        <w:pStyle w:val="ListParagraph"/>
      </w:pPr>
    </w:p>
    <w:p w14:paraId="31B39049" w14:textId="77777777" w:rsidR="000E06C4" w:rsidRPr="00685A15" w:rsidRDefault="000E06C4" w:rsidP="000E06C4">
      <w:pPr>
        <w:ind w:left="360"/>
      </w:pPr>
    </w:p>
    <w:p w14:paraId="47D0CE18" w14:textId="6ADA12C3" w:rsidR="00685A15" w:rsidRDefault="00685A15" w:rsidP="00685A15">
      <w:pPr>
        <w:pStyle w:val="Heading3"/>
        <w:rPr>
          <w:lang w:val="en-US"/>
        </w:rPr>
      </w:pPr>
      <w:bookmarkStart w:id="45" w:name="_Toc181441939"/>
      <w:r w:rsidRPr="00685A15">
        <w:rPr>
          <w:lang w:val="en-US"/>
        </w:rPr>
        <w:t>Déplacement des ennemis</w:t>
      </w:r>
      <w:bookmarkEnd w:id="45"/>
    </w:p>
    <w:p w14:paraId="0ED3808A" w14:textId="77777777" w:rsidR="00685A15" w:rsidRPr="00685A15" w:rsidRDefault="00685A15" w:rsidP="00685A15">
      <w:pPr>
        <w:rPr>
          <w:lang w:val="en-US"/>
        </w:rPr>
      </w:pPr>
    </w:p>
    <w:p w14:paraId="2DBB0113" w14:textId="77777777" w:rsidR="00685A15" w:rsidRDefault="00685A15" w:rsidP="00685A15">
      <w:r w:rsidRPr="00685A15">
        <w:rPr>
          <w:b/>
          <w:bCs/>
        </w:rPr>
        <w:t>Objectif</w:t>
      </w:r>
      <w:r w:rsidRPr="00685A15">
        <w:t xml:space="preserve"> : Donner aux ennemis la capacité de se déplacer vers le joueur et de contourner les obstacles.</w:t>
      </w:r>
    </w:p>
    <w:p w14:paraId="349E8AD1" w14:textId="77777777" w:rsidR="00685A15" w:rsidRPr="00685A15" w:rsidRDefault="00685A15" w:rsidP="00685A15"/>
    <w:p w14:paraId="7A24F391" w14:textId="77777777" w:rsidR="00685A15" w:rsidRDefault="00685A15" w:rsidP="00685A15">
      <w:pPr>
        <w:numPr>
          <w:ilvl w:val="0"/>
          <w:numId w:val="38"/>
        </w:numPr>
        <w:tabs>
          <w:tab w:val="num" w:pos="720"/>
        </w:tabs>
      </w:pPr>
      <w:r w:rsidRPr="00685A15">
        <w:rPr>
          <w:b/>
          <w:bCs/>
        </w:rPr>
        <w:t>Déroulement</w:t>
      </w:r>
      <w:r w:rsidRPr="00685A15">
        <w:t xml:space="preserve"> : Les ennemis se dirigent automatiquement vers le joueur et contournent les protections.</w:t>
      </w:r>
    </w:p>
    <w:p w14:paraId="5C447ABE" w14:textId="77777777" w:rsidR="00685A15" w:rsidRPr="00685A15" w:rsidRDefault="00685A15" w:rsidP="00685A15">
      <w:pPr>
        <w:ind w:left="360"/>
      </w:pPr>
    </w:p>
    <w:p w14:paraId="76A0EE52" w14:textId="77777777" w:rsidR="00685A15" w:rsidRDefault="00685A15" w:rsidP="00685A15">
      <w:pPr>
        <w:numPr>
          <w:ilvl w:val="0"/>
          <w:numId w:val="38"/>
        </w:numPr>
        <w:tabs>
          <w:tab w:val="num" w:pos="720"/>
        </w:tabs>
      </w:pPr>
      <w:r w:rsidRPr="00685A15">
        <w:rPr>
          <w:b/>
          <w:bCs/>
        </w:rPr>
        <w:t>Difficultés</w:t>
      </w:r>
      <w:r w:rsidRPr="00685A15">
        <w:t xml:space="preserve"> : Gérer les collisions avec les protections et murs tout en maintenant un déplacement naturel.</w:t>
      </w:r>
    </w:p>
    <w:p w14:paraId="1C212CC9" w14:textId="77777777" w:rsidR="00685A15" w:rsidRPr="00685A15" w:rsidRDefault="00685A15" w:rsidP="00685A15">
      <w:pPr>
        <w:ind w:left="720"/>
      </w:pPr>
    </w:p>
    <w:p w14:paraId="08FEFBBA" w14:textId="77777777" w:rsidR="00685A15" w:rsidRDefault="00685A15" w:rsidP="00685A15">
      <w:pPr>
        <w:pStyle w:val="Heading3"/>
        <w:rPr>
          <w:lang w:val="en-US"/>
        </w:rPr>
      </w:pPr>
      <w:bookmarkStart w:id="46" w:name="_Toc181441940"/>
      <w:r w:rsidRPr="00685A15">
        <w:rPr>
          <w:lang w:val="en-US"/>
        </w:rPr>
        <w:t>Mécaniques d'attaque des ennemis</w:t>
      </w:r>
      <w:bookmarkEnd w:id="46"/>
    </w:p>
    <w:p w14:paraId="76C6734F" w14:textId="3437BE19" w:rsidR="00685A15" w:rsidRPr="00685A15" w:rsidRDefault="00685A15" w:rsidP="00685A15">
      <w:pPr>
        <w:ind w:left="720"/>
        <w:rPr>
          <w:b/>
          <w:bCs/>
          <w:lang w:val="en-US"/>
        </w:rPr>
      </w:pPr>
    </w:p>
    <w:p w14:paraId="390BD561" w14:textId="77777777" w:rsidR="00685A15" w:rsidRDefault="00685A15" w:rsidP="00685A15">
      <w:r w:rsidRPr="00685A15">
        <w:rPr>
          <w:b/>
          <w:bCs/>
        </w:rPr>
        <w:t>Objectif</w:t>
      </w:r>
      <w:r w:rsidRPr="00685A15">
        <w:t xml:space="preserve"> : Permettre aux ennemis de lancer des projectiles à intervalles réguliers, dirigés vers le joueur.</w:t>
      </w:r>
    </w:p>
    <w:p w14:paraId="6B4A17A5" w14:textId="77777777" w:rsidR="00685A15" w:rsidRPr="00685A15" w:rsidRDefault="00685A15" w:rsidP="00685A15"/>
    <w:p w14:paraId="1605B6AB" w14:textId="77777777" w:rsidR="00685A15" w:rsidRDefault="00685A15" w:rsidP="00685A15">
      <w:pPr>
        <w:numPr>
          <w:ilvl w:val="0"/>
          <w:numId w:val="39"/>
        </w:numPr>
        <w:tabs>
          <w:tab w:val="num" w:pos="720"/>
        </w:tabs>
      </w:pPr>
      <w:r w:rsidRPr="00685A15">
        <w:rPr>
          <w:b/>
          <w:bCs/>
        </w:rPr>
        <w:t>Déroulement</w:t>
      </w:r>
      <w:r w:rsidRPr="00685A15">
        <w:t xml:space="preserve"> : Les ennemis tirent en direction du joueur avec un intervalle de cooldown aléatoire pour varier le rythme.</w:t>
      </w:r>
    </w:p>
    <w:p w14:paraId="2A02E431" w14:textId="77777777" w:rsidR="00685A15" w:rsidRPr="00685A15" w:rsidRDefault="00685A15" w:rsidP="00685A15">
      <w:pPr>
        <w:ind w:left="360"/>
      </w:pPr>
    </w:p>
    <w:p w14:paraId="743D7C15" w14:textId="77777777" w:rsidR="00685A15" w:rsidRDefault="00685A15" w:rsidP="00685A15">
      <w:pPr>
        <w:numPr>
          <w:ilvl w:val="0"/>
          <w:numId w:val="39"/>
        </w:numPr>
        <w:tabs>
          <w:tab w:val="num" w:pos="720"/>
        </w:tabs>
      </w:pPr>
      <w:r w:rsidRPr="00685A15">
        <w:rPr>
          <w:b/>
          <w:bCs/>
        </w:rPr>
        <w:t>Difficultés</w:t>
      </w:r>
      <w:r w:rsidRPr="00685A15">
        <w:t xml:space="preserve"> : Calculer les intervalles de tir pour éviter une surcharge de projectiles à l’écran.</w:t>
      </w:r>
    </w:p>
    <w:p w14:paraId="2B90D3CB" w14:textId="77777777" w:rsidR="00685A15" w:rsidRPr="00685A15" w:rsidRDefault="00685A15" w:rsidP="00685A15">
      <w:pPr>
        <w:ind w:left="360"/>
      </w:pPr>
    </w:p>
    <w:p w14:paraId="04FC8724" w14:textId="7FBCA779" w:rsidR="00685A15" w:rsidRDefault="00685A15" w:rsidP="000E06C4">
      <w:pPr>
        <w:numPr>
          <w:ilvl w:val="0"/>
          <w:numId w:val="39"/>
        </w:numPr>
        <w:tabs>
          <w:tab w:val="num" w:pos="720"/>
        </w:tabs>
      </w:pPr>
      <w:r w:rsidRPr="00685A15">
        <w:rPr>
          <w:b/>
          <w:bCs/>
        </w:rPr>
        <w:t>Alternative</w:t>
      </w:r>
      <w:r w:rsidRPr="00685A15">
        <w:t xml:space="preserve"> : Fixer un intervalle unique pour tous les ennemis, mais le modèle aléatoire rend le jeu plus imprévisible.</w:t>
      </w:r>
    </w:p>
    <w:p w14:paraId="034A8BED" w14:textId="77777777" w:rsidR="000E06C4" w:rsidRPr="00685A15" w:rsidRDefault="000E06C4" w:rsidP="000E06C4"/>
    <w:p w14:paraId="5FF2C4F8" w14:textId="77777777" w:rsidR="00A943C5" w:rsidRPr="001E530C" w:rsidRDefault="00A943C5" w:rsidP="003E381F">
      <w:pPr>
        <w:pStyle w:val="Heading2"/>
        <w:spacing w:line="276" w:lineRule="auto"/>
        <w:rPr>
          <w:i/>
          <w:iCs/>
        </w:rPr>
      </w:pPr>
      <w:bookmarkStart w:id="47" w:name="_Toc25553321"/>
      <w:bookmarkStart w:id="48" w:name="_Toc71691025"/>
      <w:bookmarkStart w:id="49" w:name="_Toc181441941"/>
      <w:bookmarkEnd w:id="33"/>
      <w:bookmarkEnd w:id="34"/>
      <w:r w:rsidRPr="001E530C">
        <w:rPr>
          <w:iCs/>
        </w:rPr>
        <w:t>Mise en place de l’environnement de travail</w:t>
      </w:r>
      <w:bookmarkEnd w:id="49"/>
    </w:p>
    <w:p w14:paraId="7F7B59A6" w14:textId="77777777" w:rsidR="00E164A3" w:rsidRDefault="00E164A3" w:rsidP="003E381F">
      <w:pPr>
        <w:spacing w:line="276" w:lineRule="auto"/>
      </w:pPr>
    </w:p>
    <w:p w14:paraId="229A7035" w14:textId="77777777" w:rsidR="000E06C4" w:rsidRPr="000E06C4" w:rsidRDefault="000E06C4" w:rsidP="000E06C4">
      <w:pPr>
        <w:spacing w:line="276" w:lineRule="auto"/>
      </w:pPr>
      <w:r w:rsidRPr="000E06C4">
        <w:t>Pour développer et tester Demon Butcher, il est nécessaire de mettre en place un environnement de travail compatible avec le framework Monogame utilisé dans ce projet.</w:t>
      </w:r>
    </w:p>
    <w:p w14:paraId="35707936" w14:textId="77777777" w:rsidR="000E06C4" w:rsidRPr="000E06C4" w:rsidRDefault="000E06C4" w:rsidP="000E06C4">
      <w:pPr>
        <w:spacing w:line="276" w:lineRule="auto"/>
      </w:pPr>
    </w:p>
    <w:p w14:paraId="19CF57B1" w14:textId="77777777" w:rsidR="000E06C4" w:rsidRDefault="000E06C4" w:rsidP="000E06C4">
      <w:pPr>
        <w:pStyle w:val="Heading3"/>
        <w:rPr>
          <w:lang w:val="en-US"/>
        </w:rPr>
      </w:pPr>
      <w:bookmarkStart w:id="50" w:name="_Toc181441942"/>
      <w:r w:rsidRPr="000E06C4">
        <w:rPr>
          <w:lang w:val="en-US"/>
        </w:rPr>
        <w:t>Accéder au code source</w:t>
      </w:r>
      <w:bookmarkEnd w:id="50"/>
    </w:p>
    <w:p w14:paraId="517D5B30" w14:textId="77777777" w:rsidR="000E06C4" w:rsidRPr="000E06C4" w:rsidRDefault="000E06C4" w:rsidP="000E06C4">
      <w:pPr>
        <w:rPr>
          <w:lang w:val="en-US"/>
        </w:rPr>
      </w:pPr>
    </w:p>
    <w:p w14:paraId="4263E67F" w14:textId="78B9DC30" w:rsidR="000E06C4" w:rsidRDefault="000E06C4" w:rsidP="000E06C4">
      <w:pPr>
        <w:spacing w:line="276" w:lineRule="auto"/>
        <w:rPr>
          <w:lang w:val="en-US"/>
        </w:rPr>
      </w:pPr>
      <w:r w:rsidRPr="000E06C4">
        <w:lastRenderedPageBreak/>
        <w:t xml:space="preserve">Le code source du projet est disponible sur GitHub et peut être consulté en suivant ce lien : </w:t>
      </w:r>
      <w:hyperlink r:id="rId21" w:tgtFrame="_new" w:history="1">
        <w:r w:rsidRPr="000E06C4">
          <w:rPr>
            <w:rStyle w:val="Hyperlink"/>
          </w:rPr>
          <w:t>P_ShootMeUp-Eliott GitHub Repository</w:t>
        </w:r>
      </w:hyperlink>
      <w:r w:rsidRPr="000E06C4">
        <w:t xml:space="preserve">. Les développeurs peuvent cloner le projet en utilisant Git ou le télécharger directement en tant que fichier ZIP. </w:t>
      </w:r>
      <w:r w:rsidRPr="000E06C4">
        <w:rPr>
          <w:lang w:val="en-US"/>
        </w:rPr>
        <w:t>Voici les étapes pour configurer l’environnement :</w:t>
      </w:r>
    </w:p>
    <w:p w14:paraId="56581614" w14:textId="77777777" w:rsidR="000E06C4" w:rsidRDefault="000E06C4" w:rsidP="000E06C4">
      <w:pPr>
        <w:spacing w:line="276" w:lineRule="auto"/>
        <w:rPr>
          <w:lang w:val="en-US"/>
        </w:rPr>
      </w:pPr>
    </w:p>
    <w:p w14:paraId="1EF1C32A" w14:textId="592D6CED" w:rsidR="000E06C4" w:rsidRPr="000E06C4" w:rsidRDefault="000E06C4" w:rsidP="000E06C4">
      <w:pPr>
        <w:pStyle w:val="ListParagraph"/>
        <w:numPr>
          <w:ilvl w:val="1"/>
          <w:numId w:val="39"/>
        </w:numPr>
        <w:spacing w:line="276" w:lineRule="auto"/>
        <w:rPr>
          <w:b/>
          <w:bCs/>
        </w:rPr>
      </w:pPr>
      <w:r w:rsidRPr="000E06C4">
        <w:rPr>
          <w:b/>
          <w:bCs/>
        </w:rPr>
        <w:t>Cloner le dépôt GitHub</w:t>
      </w:r>
    </w:p>
    <w:p w14:paraId="3BD8E026" w14:textId="77777777" w:rsidR="000E06C4" w:rsidRPr="000E06C4" w:rsidRDefault="000E06C4" w:rsidP="000E06C4">
      <w:pPr>
        <w:spacing w:line="276" w:lineRule="auto"/>
      </w:pPr>
      <w:r w:rsidRPr="000E06C4">
        <w:t>Ouvrez un terminal ou utilisez un client Git pour cloner le dépôt :</w:t>
      </w:r>
    </w:p>
    <w:p w14:paraId="0A1BECFF" w14:textId="77777777" w:rsidR="000E06C4" w:rsidRPr="000E06C4" w:rsidRDefault="000E06C4" w:rsidP="000E06C4">
      <w:pPr>
        <w:spacing w:line="276" w:lineRule="auto"/>
      </w:pPr>
    </w:p>
    <w:p w14:paraId="6522A9A8" w14:textId="164BCC0E" w:rsidR="000E06C4" w:rsidRPr="000E06C4" w:rsidRDefault="000E06C4" w:rsidP="000E06C4">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lang w:val="en-US"/>
        </w:rPr>
      </w:pPr>
      <w:r>
        <w:rPr>
          <w:lang w:val="en-US"/>
        </w:rPr>
        <w:br/>
      </w:r>
      <w:r w:rsidRPr="000E06C4">
        <w:rPr>
          <w:lang w:val="en-US"/>
        </w:rPr>
        <w:t xml:space="preserve">git clone </w:t>
      </w:r>
      <w:hyperlink r:id="rId22" w:history="1">
        <w:r w:rsidRPr="00F31371">
          <w:rPr>
            <w:rStyle w:val="Hyperlink"/>
            <w:lang w:val="en-US"/>
          </w:rPr>
          <w:t>https://github.com/eliottscherrer/P_ShootMeUp-Eliott.git</w:t>
        </w:r>
      </w:hyperlink>
      <w:r>
        <w:rPr>
          <w:lang w:val="en-US"/>
        </w:rPr>
        <w:br/>
      </w:r>
    </w:p>
    <w:p w14:paraId="384BC801" w14:textId="77777777" w:rsidR="000E06C4" w:rsidRDefault="000E06C4" w:rsidP="003E381F">
      <w:pPr>
        <w:spacing w:line="276" w:lineRule="auto"/>
        <w:rPr>
          <w:lang w:val="en-US"/>
        </w:rPr>
      </w:pPr>
    </w:p>
    <w:p w14:paraId="7C77201A" w14:textId="29C85B01" w:rsidR="00D262A8" w:rsidRPr="00D262A8" w:rsidRDefault="00D262A8" w:rsidP="00D262A8">
      <w:pPr>
        <w:pStyle w:val="ListParagraph"/>
        <w:numPr>
          <w:ilvl w:val="1"/>
          <w:numId w:val="39"/>
        </w:numPr>
        <w:spacing w:line="276" w:lineRule="auto"/>
        <w:rPr>
          <w:b/>
          <w:bCs/>
        </w:rPr>
      </w:pPr>
      <w:r w:rsidRPr="00D262A8">
        <w:rPr>
          <w:b/>
          <w:bCs/>
        </w:rPr>
        <w:t>Installation de l'extension Monogame</w:t>
      </w:r>
    </w:p>
    <w:p w14:paraId="312F9450" w14:textId="77777777" w:rsidR="00D262A8" w:rsidRPr="00D262A8" w:rsidRDefault="00D262A8" w:rsidP="00D262A8">
      <w:pPr>
        <w:spacing w:line="276" w:lineRule="auto"/>
      </w:pPr>
      <w:r w:rsidRPr="00D262A8">
        <w:t>Demon Butcher est développé avec le framework Monogame. Pour l’exécuter et le modifier dans Visual Studio, il est indispensable d'installer l'extension Monogame :</w:t>
      </w:r>
    </w:p>
    <w:p w14:paraId="09598720" w14:textId="77777777" w:rsidR="00D262A8" w:rsidRPr="00D262A8" w:rsidRDefault="00D262A8" w:rsidP="00D262A8">
      <w:pPr>
        <w:spacing w:line="276" w:lineRule="auto"/>
      </w:pPr>
    </w:p>
    <w:p w14:paraId="4AA183BB" w14:textId="77777777" w:rsidR="00D262A8" w:rsidRPr="00D262A8" w:rsidRDefault="00D262A8" w:rsidP="00D262A8">
      <w:pPr>
        <w:pStyle w:val="ListParagraph"/>
        <w:numPr>
          <w:ilvl w:val="0"/>
          <w:numId w:val="40"/>
        </w:numPr>
        <w:spacing w:line="276" w:lineRule="auto"/>
      </w:pPr>
      <w:r w:rsidRPr="00D262A8">
        <w:t>Ouvrez Visual Studio.</w:t>
      </w:r>
    </w:p>
    <w:p w14:paraId="3147841C" w14:textId="77777777" w:rsidR="00D262A8" w:rsidRPr="00D262A8" w:rsidRDefault="00D262A8" w:rsidP="00D262A8">
      <w:pPr>
        <w:pStyle w:val="ListParagraph"/>
        <w:numPr>
          <w:ilvl w:val="0"/>
          <w:numId w:val="40"/>
        </w:numPr>
        <w:spacing w:line="276" w:lineRule="auto"/>
      </w:pPr>
      <w:r w:rsidRPr="00D262A8">
        <w:t>Accédez à l’onglet Extensions &gt; Manage Extensions.</w:t>
      </w:r>
    </w:p>
    <w:p w14:paraId="1FA40495" w14:textId="77777777" w:rsidR="00D262A8" w:rsidRPr="00D262A8" w:rsidRDefault="00D262A8" w:rsidP="00D262A8">
      <w:pPr>
        <w:pStyle w:val="ListParagraph"/>
        <w:numPr>
          <w:ilvl w:val="0"/>
          <w:numId w:val="40"/>
        </w:numPr>
        <w:spacing w:line="276" w:lineRule="auto"/>
      </w:pPr>
      <w:r w:rsidRPr="00D262A8">
        <w:t>Recherchez Monogame et installez l’extension Monogame pour Visual Studio.</w:t>
      </w:r>
    </w:p>
    <w:p w14:paraId="27103267" w14:textId="72509CDF" w:rsidR="000E06C4" w:rsidRDefault="00D262A8" w:rsidP="00D262A8">
      <w:pPr>
        <w:pStyle w:val="ListParagraph"/>
        <w:numPr>
          <w:ilvl w:val="0"/>
          <w:numId w:val="40"/>
        </w:numPr>
        <w:spacing w:line="276" w:lineRule="auto"/>
        <w:rPr>
          <w:lang w:val="en-US"/>
        </w:rPr>
      </w:pPr>
      <w:r w:rsidRPr="00D262A8">
        <w:rPr>
          <w:lang w:val="en-US"/>
        </w:rPr>
        <w:t>Redémarrez Visual Studio pour activer l’extension.</w:t>
      </w:r>
    </w:p>
    <w:p w14:paraId="1F8E1CA4" w14:textId="77777777" w:rsidR="00D262A8" w:rsidRDefault="00D262A8" w:rsidP="00D262A8">
      <w:pPr>
        <w:spacing w:line="276" w:lineRule="auto"/>
        <w:rPr>
          <w:lang w:val="en-US"/>
        </w:rPr>
      </w:pPr>
    </w:p>
    <w:p w14:paraId="592A665B" w14:textId="4B927E62" w:rsidR="00D262A8" w:rsidRPr="00D262A8" w:rsidRDefault="00D262A8" w:rsidP="00D262A8">
      <w:pPr>
        <w:pStyle w:val="ListParagraph"/>
        <w:numPr>
          <w:ilvl w:val="1"/>
          <w:numId w:val="39"/>
        </w:numPr>
        <w:spacing w:line="276" w:lineRule="auto"/>
        <w:rPr>
          <w:b/>
          <w:bCs/>
        </w:rPr>
      </w:pPr>
      <w:r w:rsidRPr="00D262A8">
        <w:rPr>
          <w:b/>
          <w:bCs/>
        </w:rPr>
        <w:t>Ouverture du projet dans Visual Studio</w:t>
      </w:r>
    </w:p>
    <w:p w14:paraId="4AA587AD" w14:textId="77777777" w:rsidR="00D262A8" w:rsidRDefault="00D262A8" w:rsidP="00D262A8">
      <w:pPr>
        <w:spacing w:line="276" w:lineRule="auto"/>
      </w:pPr>
    </w:p>
    <w:p w14:paraId="4B52D0CA" w14:textId="77777777" w:rsidR="00D262A8" w:rsidRDefault="00D262A8" w:rsidP="00D262A8">
      <w:pPr>
        <w:pStyle w:val="ListParagraph"/>
        <w:numPr>
          <w:ilvl w:val="0"/>
          <w:numId w:val="42"/>
        </w:numPr>
        <w:spacing w:line="276" w:lineRule="auto"/>
      </w:pPr>
      <w:r>
        <w:t>Une fois le dépôt cloné, ouvrez Visual Studio.</w:t>
      </w:r>
    </w:p>
    <w:p w14:paraId="4320A029" w14:textId="45593F85" w:rsidR="00D262A8" w:rsidRDefault="00D262A8" w:rsidP="00D262A8">
      <w:pPr>
        <w:pStyle w:val="ListParagraph"/>
        <w:numPr>
          <w:ilvl w:val="0"/>
          <w:numId w:val="42"/>
        </w:numPr>
        <w:spacing w:line="276" w:lineRule="auto"/>
      </w:pPr>
      <w:r>
        <w:t>Allez dans File &gt; Open &gt; Project/Solution et sélectionnez le fichier .sln du projet P_ShootMeUp-Eliott.</w:t>
      </w:r>
    </w:p>
    <w:p w14:paraId="62491496" w14:textId="6A39C0FD" w:rsidR="00D262A8" w:rsidRDefault="00D262A8" w:rsidP="00D262A8">
      <w:pPr>
        <w:pStyle w:val="ListParagraph"/>
        <w:numPr>
          <w:ilvl w:val="0"/>
          <w:numId w:val="42"/>
        </w:numPr>
        <w:spacing w:line="276" w:lineRule="auto"/>
      </w:pPr>
      <w:r>
        <w:t>Assurez-vous que le framework Monogame est bien installé pour éviter les erreurs de compatibilité lors de la compilation.</w:t>
      </w:r>
    </w:p>
    <w:p w14:paraId="51F453C8" w14:textId="77777777" w:rsidR="00D262A8" w:rsidRDefault="00D262A8" w:rsidP="00D262A8">
      <w:pPr>
        <w:spacing w:line="276" w:lineRule="auto"/>
      </w:pPr>
    </w:p>
    <w:p w14:paraId="045FC1BE" w14:textId="77777777" w:rsidR="00D262A8" w:rsidRDefault="00D262A8" w:rsidP="00D262A8">
      <w:pPr>
        <w:pStyle w:val="Heading3"/>
      </w:pPr>
      <w:bookmarkStart w:id="51" w:name="_Toc181441943"/>
      <w:r w:rsidRPr="00D262A8">
        <w:t>Versions des systèmes d'exploitation et des outils logiciels</w:t>
      </w:r>
      <w:bookmarkEnd w:id="51"/>
    </w:p>
    <w:p w14:paraId="2894F298" w14:textId="77777777" w:rsidR="00D262A8" w:rsidRPr="00D262A8" w:rsidRDefault="00D262A8" w:rsidP="00D262A8"/>
    <w:p w14:paraId="68985749" w14:textId="77777777" w:rsidR="00D262A8" w:rsidRDefault="00D262A8" w:rsidP="00D262A8">
      <w:pPr>
        <w:spacing w:line="276" w:lineRule="auto"/>
      </w:pPr>
      <w:r w:rsidRPr="00D262A8">
        <w:t>Pour le développement de Demon Butcher, les versions suivantes des systèmes et des logiciels ont été utilisées :</w:t>
      </w:r>
    </w:p>
    <w:p w14:paraId="1F6EF38F" w14:textId="77777777" w:rsidR="00D262A8" w:rsidRPr="00D262A8" w:rsidRDefault="00D262A8" w:rsidP="00D262A8">
      <w:pPr>
        <w:spacing w:line="276" w:lineRule="auto"/>
      </w:pPr>
    </w:p>
    <w:p w14:paraId="375978E0" w14:textId="77777777" w:rsidR="00D262A8" w:rsidRPr="00D262A8" w:rsidRDefault="00D262A8" w:rsidP="00D262A8">
      <w:pPr>
        <w:numPr>
          <w:ilvl w:val="0"/>
          <w:numId w:val="43"/>
        </w:numPr>
        <w:spacing w:line="276" w:lineRule="auto"/>
        <w:rPr>
          <w:lang w:val="en-US"/>
        </w:rPr>
      </w:pPr>
      <w:r w:rsidRPr="00D262A8">
        <w:rPr>
          <w:lang w:val="en-US"/>
        </w:rPr>
        <w:t>Système d’exploitation : Windows 10, version 22H2 (Build 19045.4894)</w:t>
      </w:r>
    </w:p>
    <w:p w14:paraId="7E7EEC6F" w14:textId="77777777" w:rsidR="00D262A8" w:rsidRPr="00D262A8" w:rsidRDefault="00D262A8" w:rsidP="00D262A8">
      <w:pPr>
        <w:numPr>
          <w:ilvl w:val="0"/>
          <w:numId w:val="43"/>
        </w:numPr>
        <w:spacing w:line="276" w:lineRule="auto"/>
      </w:pPr>
      <w:r w:rsidRPr="00D262A8">
        <w:t>Environnement de développement : Visual Studio, version 17.9.4</w:t>
      </w:r>
    </w:p>
    <w:p w14:paraId="66414DF7" w14:textId="77777777" w:rsidR="00D262A8" w:rsidRDefault="00D262A8" w:rsidP="00D262A8">
      <w:pPr>
        <w:numPr>
          <w:ilvl w:val="0"/>
          <w:numId w:val="43"/>
        </w:numPr>
        <w:spacing w:line="276" w:lineRule="auto"/>
      </w:pPr>
      <w:r w:rsidRPr="00D262A8">
        <w:t>Framework graphique : Monogame, extension pour Visual Studio</w:t>
      </w:r>
    </w:p>
    <w:p w14:paraId="5BD867E0" w14:textId="77777777" w:rsidR="00D262A8" w:rsidRPr="00D262A8" w:rsidRDefault="00D262A8" w:rsidP="00D262A8">
      <w:pPr>
        <w:spacing w:line="276" w:lineRule="auto"/>
        <w:ind w:left="360"/>
        <w:rPr>
          <w:lang w:val="en-US"/>
        </w:rPr>
      </w:pPr>
    </w:p>
    <w:p w14:paraId="58E6C5C6" w14:textId="48474199" w:rsidR="00D262A8" w:rsidRDefault="00D262A8" w:rsidP="00D262A8">
      <w:pPr>
        <w:spacing w:line="276" w:lineRule="auto"/>
      </w:pPr>
      <w:r w:rsidRPr="00D262A8">
        <w:t>Le projet a été développé sur un PC de bureautique disposant d</w:t>
      </w:r>
      <w:r>
        <w:t xml:space="preserve">u </w:t>
      </w:r>
      <w:r w:rsidRPr="00D262A8">
        <w:t>mat</w:t>
      </w:r>
      <w:r>
        <w:t>é</w:t>
      </w:r>
      <w:r w:rsidRPr="00D262A8">
        <w:t>riel suivant :</w:t>
      </w:r>
    </w:p>
    <w:p w14:paraId="20B7D35B" w14:textId="77777777" w:rsidR="00D262A8" w:rsidRPr="00D262A8" w:rsidRDefault="00D262A8" w:rsidP="00D262A8">
      <w:pPr>
        <w:spacing w:line="276" w:lineRule="auto"/>
      </w:pPr>
    </w:p>
    <w:p w14:paraId="283E235C" w14:textId="4AC503CB" w:rsidR="00D262A8" w:rsidRPr="00D262A8" w:rsidRDefault="00D262A8" w:rsidP="00D262A8">
      <w:pPr>
        <w:numPr>
          <w:ilvl w:val="0"/>
          <w:numId w:val="44"/>
        </w:numPr>
        <w:spacing w:line="276" w:lineRule="auto"/>
      </w:pPr>
      <w:r w:rsidRPr="00D262A8">
        <w:t>Processeur : Intel® Core™ i7-11700 2.50 GHz</w:t>
      </w:r>
    </w:p>
    <w:p w14:paraId="72DF3F82" w14:textId="6AB06239" w:rsidR="00D262A8" w:rsidRPr="00D262A8" w:rsidRDefault="00D262A8" w:rsidP="00D262A8">
      <w:pPr>
        <w:numPr>
          <w:ilvl w:val="0"/>
          <w:numId w:val="44"/>
        </w:numPr>
        <w:spacing w:line="276" w:lineRule="auto"/>
        <w:rPr>
          <w:lang w:val="en-US"/>
        </w:rPr>
      </w:pPr>
      <w:r w:rsidRPr="00D262A8">
        <w:rPr>
          <w:lang w:val="en-US"/>
        </w:rPr>
        <w:t>Mémoire (RAM): 32 Go</w:t>
      </w:r>
    </w:p>
    <w:p w14:paraId="79945C2E" w14:textId="552782F4" w:rsidR="00D262A8" w:rsidRPr="00D262A8" w:rsidRDefault="00D262A8" w:rsidP="00D262A8">
      <w:pPr>
        <w:numPr>
          <w:ilvl w:val="0"/>
          <w:numId w:val="44"/>
        </w:numPr>
        <w:spacing w:line="276" w:lineRule="auto"/>
        <w:rPr>
          <w:lang w:val="en-US"/>
        </w:rPr>
      </w:pPr>
      <w:r w:rsidRPr="00D262A8">
        <w:rPr>
          <w:lang w:val="en-US"/>
        </w:rPr>
        <w:lastRenderedPageBreak/>
        <w:t>Stockage: 512 Go SSD</w:t>
      </w:r>
    </w:p>
    <w:p w14:paraId="57D10AE1" w14:textId="6FF8B382" w:rsidR="00D262A8" w:rsidRDefault="00D262A8" w:rsidP="00D262A8">
      <w:pPr>
        <w:numPr>
          <w:ilvl w:val="0"/>
          <w:numId w:val="44"/>
        </w:numPr>
        <w:spacing w:line="276" w:lineRule="auto"/>
      </w:pPr>
      <w:r w:rsidRPr="00D262A8">
        <w:t>Carte graphique intégrée : Intel UHD Graphics 750</w:t>
      </w:r>
    </w:p>
    <w:p w14:paraId="0D4BF359" w14:textId="77777777" w:rsidR="00D262A8" w:rsidRDefault="00D262A8" w:rsidP="00D262A8">
      <w:pPr>
        <w:spacing w:line="276" w:lineRule="auto"/>
        <w:ind w:left="720"/>
      </w:pPr>
    </w:p>
    <w:p w14:paraId="23F60D54" w14:textId="5469657B" w:rsidR="00E164A3" w:rsidRDefault="00D262A8" w:rsidP="00D262A8">
      <w:pPr>
        <w:pStyle w:val="Heading3"/>
      </w:pPr>
      <w:bookmarkStart w:id="52" w:name="_Toc181441944"/>
      <w:r>
        <w:t>L</w:t>
      </w:r>
      <w:r w:rsidR="00E164A3" w:rsidRPr="001E530C">
        <w:t>iste de tous les fichiers et une rapide description de leur contenu</w:t>
      </w:r>
      <w:bookmarkEnd w:id="52"/>
    </w:p>
    <w:p w14:paraId="7101B8E6" w14:textId="77777777" w:rsidR="00D262A8" w:rsidRPr="00D262A8" w:rsidRDefault="00D262A8" w:rsidP="00D262A8"/>
    <w:p w14:paraId="3F9F7AFB" w14:textId="77777777" w:rsidR="00D262A8" w:rsidRDefault="00D262A8" w:rsidP="00D262A8">
      <w:pPr>
        <w:pStyle w:val="ListParagraph"/>
        <w:numPr>
          <w:ilvl w:val="0"/>
          <w:numId w:val="45"/>
        </w:numPr>
        <w:ind w:left="360"/>
      </w:pPr>
      <w:r>
        <w:t>GameRoot.cs : Fichier de démarrage principal, initialisant le jeu et configurant la boucle de jeu.</w:t>
      </w:r>
    </w:p>
    <w:p w14:paraId="643DBF21" w14:textId="77777777" w:rsidR="00D262A8" w:rsidRDefault="00D262A8" w:rsidP="00D262A8"/>
    <w:p w14:paraId="2FDA4DED" w14:textId="77777777" w:rsidR="00D262A8" w:rsidRDefault="00D262A8" w:rsidP="00D262A8">
      <w:pPr>
        <w:pStyle w:val="ListParagraph"/>
        <w:numPr>
          <w:ilvl w:val="0"/>
          <w:numId w:val="45"/>
        </w:numPr>
        <w:ind w:left="360"/>
      </w:pPr>
      <w:r>
        <w:t>Program.cs : Point d'entrée de l'application, lançant le jeu via GameRoot.</w:t>
      </w:r>
    </w:p>
    <w:p w14:paraId="64EC3704" w14:textId="77777777" w:rsidR="00D262A8" w:rsidRDefault="00D262A8" w:rsidP="00D262A8"/>
    <w:p w14:paraId="55077DF4" w14:textId="77777777" w:rsidR="00D262A8" w:rsidRDefault="00D262A8" w:rsidP="00D262A8">
      <w:pPr>
        <w:pStyle w:val="ListParagraph"/>
        <w:numPr>
          <w:ilvl w:val="0"/>
          <w:numId w:val="45"/>
        </w:numPr>
        <w:ind w:left="360"/>
      </w:pPr>
      <w:r>
        <w:t>Configs.cs : Fichier de configuration centralisant les constantes et paramètres de jeu (vitesse, taille, textures, etc.) pour un ajustement global.</w:t>
      </w:r>
    </w:p>
    <w:p w14:paraId="1B77C9E4" w14:textId="77777777" w:rsidR="00D262A8" w:rsidRDefault="00D262A8" w:rsidP="00D262A8"/>
    <w:p w14:paraId="5D88F7E8" w14:textId="77777777" w:rsidR="00D262A8" w:rsidRDefault="00D262A8" w:rsidP="00D262A8">
      <w:pPr>
        <w:pStyle w:val="ListParagraph"/>
        <w:numPr>
          <w:ilvl w:val="0"/>
          <w:numId w:val="45"/>
        </w:numPr>
        <w:ind w:left="360"/>
      </w:pPr>
      <w:r>
        <w:t>Entity.cs : Classe de base pour toutes les entités du jeu (joueur, ennemis, projectiles), gérant les composants et leurs interactions.</w:t>
      </w:r>
    </w:p>
    <w:p w14:paraId="6A9B7571" w14:textId="77777777" w:rsidR="00D262A8" w:rsidRDefault="00D262A8" w:rsidP="00D262A8"/>
    <w:p w14:paraId="68F55B0C" w14:textId="77777777" w:rsidR="00D262A8" w:rsidRDefault="00D262A8" w:rsidP="00D262A8">
      <w:pPr>
        <w:pStyle w:val="ListParagraph"/>
        <w:numPr>
          <w:ilvl w:val="0"/>
          <w:numId w:val="45"/>
        </w:numPr>
        <w:ind w:left="360"/>
      </w:pPr>
      <w:r>
        <w:t>EntityManager.cs : Responsable de la gestion de toutes les entités dans le jeu, ajoutant, supprimant et mettant à jour chaque entité.</w:t>
      </w:r>
    </w:p>
    <w:p w14:paraId="27B2C3E3" w14:textId="77777777" w:rsidR="00D262A8" w:rsidRDefault="00D262A8" w:rsidP="00D262A8"/>
    <w:p w14:paraId="10119DDB" w14:textId="77777777" w:rsidR="00D262A8" w:rsidRDefault="00D262A8" w:rsidP="00D262A8">
      <w:pPr>
        <w:pStyle w:val="ListParagraph"/>
        <w:numPr>
          <w:ilvl w:val="0"/>
          <w:numId w:val="45"/>
        </w:numPr>
        <w:ind w:left="360"/>
      </w:pPr>
      <w:r>
        <w:t>BulletMovementLogic.cs : Implémente la logique de déplacement des projectiles (bullets), définissant leur trajectoire.</w:t>
      </w:r>
    </w:p>
    <w:p w14:paraId="0EE18B7D" w14:textId="77777777" w:rsidR="00D262A8" w:rsidRDefault="00D262A8" w:rsidP="00D262A8"/>
    <w:p w14:paraId="7DB10556" w14:textId="77777777" w:rsidR="00D262A8" w:rsidRDefault="00D262A8" w:rsidP="00D262A8">
      <w:pPr>
        <w:pStyle w:val="ListParagraph"/>
        <w:numPr>
          <w:ilvl w:val="0"/>
          <w:numId w:val="45"/>
        </w:numPr>
        <w:ind w:left="360"/>
      </w:pPr>
      <w:r>
        <w:t>CollisionComponent.cs : Composant gérant les collisions des entités entre elles et avec l’environnement.</w:t>
      </w:r>
    </w:p>
    <w:p w14:paraId="0B26A6A9" w14:textId="77777777" w:rsidR="00D262A8" w:rsidRDefault="00D262A8" w:rsidP="00D262A8"/>
    <w:p w14:paraId="64D462F4" w14:textId="59CBD06F" w:rsidR="00D262A8" w:rsidRDefault="00D262A8" w:rsidP="00D262A8">
      <w:pPr>
        <w:pStyle w:val="ListParagraph"/>
        <w:numPr>
          <w:ilvl w:val="0"/>
          <w:numId w:val="45"/>
        </w:numPr>
        <w:ind w:left="360"/>
      </w:pPr>
      <w:r>
        <w:t>DebugComponent.cs : Composant ajoutant des fonctionnalités de d</w:t>
      </w:r>
      <w:r w:rsidR="00037DBE">
        <w:t>e</w:t>
      </w:r>
      <w:r>
        <w:t>b</w:t>
      </w:r>
      <w:r w:rsidR="00037DBE">
        <w:t>ug</w:t>
      </w:r>
      <w:r>
        <w:t xml:space="preserve"> pour visualiser et tester les entités.</w:t>
      </w:r>
    </w:p>
    <w:p w14:paraId="42E5285F" w14:textId="77777777" w:rsidR="00D262A8" w:rsidRDefault="00D262A8" w:rsidP="00D262A8"/>
    <w:p w14:paraId="6C4A9668" w14:textId="77777777" w:rsidR="00D262A8" w:rsidRDefault="00D262A8" w:rsidP="00D262A8">
      <w:pPr>
        <w:pStyle w:val="ListParagraph"/>
        <w:numPr>
          <w:ilvl w:val="0"/>
          <w:numId w:val="45"/>
        </w:numPr>
        <w:ind w:left="360"/>
      </w:pPr>
      <w:r>
        <w:t>EnemyMovementLogic.cs : Définit la logique de déplacement des ennemis, y compris leur direction vers le joueur et l’évitement des obstacles.</w:t>
      </w:r>
    </w:p>
    <w:p w14:paraId="04790214" w14:textId="77777777" w:rsidR="00D262A8" w:rsidRDefault="00D262A8" w:rsidP="00D262A8"/>
    <w:p w14:paraId="31517B21" w14:textId="77777777" w:rsidR="00D262A8" w:rsidRDefault="00D262A8" w:rsidP="00D262A8">
      <w:pPr>
        <w:pStyle w:val="ListParagraph"/>
        <w:numPr>
          <w:ilvl w:val="0"/>
          <w:numId w:val="45"/>
        </w:numPr>
        <w:ind w:left="360"/>
      </w:pPr>
      <w:r>
        <w:t>HealthComponent.cs : Composant gérant la santé des entités, avec des méthodes pour infliger et récupérer des points de vie.</w:t>
      </w:r>
    </w:p>
    <w:p w14:paraId="1DED6DDE" w14:textId="77777777" w:rsidR="00D262A8" w:rsidRDefault="00D262A8" w:rsidP="00D262A8"/>
    <w:p w14:paraId="389C9F10" w14:textId="77777777" w:rsidR="00D262A8" w:rsidRDefault="00D262A8" w:rsidP="00D262A8">
      <w:pPr>
        <w:pStyle w:val="ListParagraph"/>
        <w:numPr>
          <w:ilvl w:val="0"/>
          <w:numId w:val="45"/>
        </w:numPr>
        <w:ind w:left="360"/>
      </w:pPr>
      <w:r>
        <w:t>IComponent.cs : Interface de base pour tous les composants, assurant une structure commune.</w:t>
      </w:r>
    </w:p>
    <w:p w14:paraId="6B8EF23D" w14:textId="77777777" w:rsidR="00D262A8" w:rsidRDefault="00D262A8" w:rsidP="00D262A8"/>
    <w:p w14:paraId="65F00EA9" w14:textId="77777777" w:rsidR="00D262A8" w:rsidRDefault="00D262A8" w:rsidP="00D262A8">
      <w:pPr>
        <w:pStyle w:val="ListParagraph"/>
        <w:numPr>
          <w:ilvl w:val="0"/>
          <w:numId w:val="45"/>
        </w:numPr>
        <w:ind w:left="360"/>
      </w:pPr>
      <w:r>
        <w:t>IDrawableComponent.cs : Interface pour les composants nécessitant un rendu graphique, avec la méthode Draw.</w:t>
      </w:r>
    </w:p>
    <w:p w14:paraId="456F5704" w14:textId="77777777" w:rsidR="00D262A8" w:rsidRDefault="00D262A8" w:rsidP="00D262A8"/>
    <w:p w14:paraId="5B6A0453" w14:textId="77777777" w:rsidR="00D262A8" w:rsidRDefault="00D262A8" w:rsidP="00D262A8">
      <w:pPr>
        <w:pStyle w:val="ListParagraph"/>
        <w:numPr>
          <w:ilvl w:val="0"/>
          <w:numId w:val="45"/>
        </w:numPr>
        <w:ind w:left="360"/>
      </w:pPr>
      <w:r>
        <w:t>IMovementLogic.cs : Interface pour les composants de logique de mouvement, implémentée par différents systèmes de mouvement.</w:t>
      </w:r>
    </w:p>
    <w:p w14:paraId="0D34D61F" w14:textId="77777777" w:rsidR="00D262A8" w:rsidRDefault="00D262A8" w:rsidP="00D262A8"/>
    <w:p w14:paraId="3F07214D" w14:textId="77777777" w:rsidR="00D262A8" w:rsidRDefault="00D262A8" w:rsidP="00D262A8">
      <w:pPr>
        <w:pStyle w:val="ListParagraph"/>
        <w:numPr>
          <w:ilvl w:val="0"/>
          <w:numId w:val="45"/>
        </w:numPr>
        <w:ind w:left="360"/>
      </w:pPr>
      <w:r>
        <w:t>IUpdatableComponent.cs : Interface pour les composants nécessitant des mises à jour à chaque frame.</w:t>
      </w:r>
    </w:p>
    <w:p w14:paraId="0F95701A" w14:textId="77777777" w:rsidR="00D262A8" w:rsidRDefault="00D262A8" w:rsidP="00D262A8"/>
    <w:p w14:paraId="72FA42D9" w14:textId="77777777" w:rsidR="00D262A8" w:rsidRDefault="00D262A8" w:rsidP="00D262A8">
      <w:pPr>
        <w:pStyle w:val="ListParagraph"/>
        <w:numPr>
          <w:ilvl w:val="0"/>
          <w:numId w:val="45"/>
        </w:numPr>
        <w:ind w:left="360"/>
      </w:pPr>
      <w:r>
        <w:lastRenderedPageBreak/>
        <w:t>MovementComponent.cs : Composant gérant le déplacement des entités, utilisant la logique de mouvement associée.</w:t>
      </w:r>
    </w:p>
    <w:p w14:paraId="05E381E3" w14:textId="77777777" w:rsidR="00D262A8" w:rsidRDefault="00D262A8" w:rsidP="00D262A8"/>
    <w:p w14:paraId="03FA891B" w14:textId="77777777" w:rsidR="00D262A8" w:rsidRDefault="00D262A8" w:rsidP="00D262A8">
      <w:pPr>
        <w:pStyle w:val="ListParagraph"/>
        <w:numPr>
          <w:ilvl w:val="0"/>
          <w:numId w:val="45"/>
        </w:numPr>
        <w:ind w:left="360"/>
      </w:pPr>
      <w:r>
        <w:t>PlayerMovementLogic.cs : Logique de déplacement du joueur, définissant comment le joueur se déplace en réponse aux entrées.</w:t>
      </w:r>
    </w:p>
    <w:p w14:paraId="3D6A87A8" w14:textId="77777777" w:rsidR="00D262A8" w:rsidRDefault="00D262A8" w:rsidP="00D262A8"/>
    <w:p w14:paraId="3AE3105F" w14:textId="77777777" w:rsidR="00D262A8" w:rsidRDefault="00D262A8" w:rsidP="00D262A8">
      <w:pPr>
        <w:pStyle w:val="ListParagraph"/>
        <w:numPr>
          <w:ilvl w:val="0"/>
          <w:numId w:val="45"/>
        </w:numPr>
        <w:ind w:left="360"/>
      </w:pPr>
      <w:r>
        <w:t>RenderComponent.cs : Composant responsable de l’affichage des entités sur l’écran, avec gestion des textures et échelle.</w:t>
      </w:r>
    </w:p>
    <w:p w14:paraId="33F7EC45" w14:textId="77777777" w:rsidR="00D262A8" w:rsidRDefault="00D262A8" w:rsidP="00D262A8"/>
    <w:p w14:paraId="492FF226" w14:textId="77777777" w:rsidR="00D262A8" w:rsidRDefault="00D262A8" w:rsidP="00D262A8">
      <w:pPr>
        <w:pStyle w:val="ListParagraph"/>
        <w:numPr>
          <w:ilvl w:val="0"/>
          <w:numId w:val="45"/>
        </w:numPr>
        <w:ind w:left="360"/>
      </w:pPr>
      <w:r>
        <w:t>Bullet.cs : Classe représentant les projectiles du joueur ou des ennemis, avec leur comportement spécifique.</w:t>
      </w:r>
    </w:p>
    <w:p w14:paraId="4F6988E6" w14:textId="77777777" w:rsidR="00D262A8" w:rsidRDefault="00D262A8" w:rsidP="00D262A8"/>
    <w:p w14:paraId="1EB5CB61" w14:textId="77777777" w:rsidR="00D262A8" w:rsidRDefault="00D262A8" w:rsidP="00D262A8">
      <w:pPr>
        <w:pStyle w:val="ListParagraph"/>
        <w:numPr>
          <w:ilvl w:val="0"/>
          <w:numId w:val="45"/>
        </w:numPr>
        <w:ind w:left="360"/>
      </w:pPr>
      <w:r>
        <w:t>Enemy.cs : Classe de l’ennemi, définissant son comportement et ses caractéristiques de base.</w:t>
      </w:r>
    </w:p>
    <w:p w14:paraId="3F480A53" w14:textId="77777777" w:rsidR="00D262A8" w:rsidRDefault="00D262A8" w:rsidP="00D262A8"/>
    <w:p w14:paraId="49C0F3EF" w14:textId="77777777" w:rsidR="00D262A8" w:rsidRDefault="00D262A8" w:rsidP="00D262A8">
      <w:pPr>
        <w:pStyle w:val="ListParagraph"/>
        <w:numPr>
          <w:ilvl w:val="0"/>
          <w:numId w:val="45"/>
        </w:numPr>
        <w:ind w:left="360"/>
      </w:pPr>
      <w:r>
        <w:t>EnemySpawner.cs : Classe de gestion des points de spawn, permettant de faire apparaître les ennemis à intervalles réguliers.</w:t>
      </w:r>
    </w:p>
    <w:p w14:paraId="0A5AF33E" w14:textId="77777777" w:rsidR="00D262A8" w:rsidRDefault="00D262A8" w:rsidP="00D262A8"/>
    <w:p w14:paraId="5E3235B6" w14:textId="77777777" w:rsidR="00D262A8" w:rsidRDefault="00D262A8" w:rsidP="00D262A8">
      <w:pPr>
        <w:pStyle w:val="ListParagraph"/>
        <w:numPr>
          <w:ilvl w:val="0"/>
          <w:numId w:val="45"/>
        </w:numPr>
        <w:ind w:left="360"/>
      </w:pPr>
      <w:r>
        <w:t>LocalPlayer.cs : Classe représentant le joueur, intégrant ses actions comme le tir et l’activation de protections.</w:t>
      </w:r>
    </w:p>
    <w:p w14:paraId="47437D0E" w14:textId="77777777" w:rsidR="00D262A8" w:rsidRDefault="00D262A8" w:rsidP="00D262A8"/>
    <w:p w14:paraId="0321582F" w14:textId="77777777" w:rsidR="00D262A8" w:rsidRDefault="00D262A8" w:rsidP="00D262A8">
      <w:pPr>
        <w:pStyle w:val="ListParagraph"/>
        <w:numPr>
          <w:ilvl w:val="0"/>
          <w:numId w:val="45"/>
        </w:numPr>
        <w:ind w:left="360"/>
      </w:pPr>
      <w:r>
        <w:t>Protection.cs : Classe des objets de protection que le joueur peut placer, servant de boucliers temporaires.</w:t>
      </w:r>
    </w:p>
    <w:p w14:paraId="3140AB3D" w14:textId="77777777" w:rsidR="00D262A8" w:rsidRDefault="00D262A8" w:rsidP="00D262A8"/>
    <w:p w14:paraId="18F6046E" w14:textId="77777777" w:rsidR="00D262A8" w:rsidRDefault="00D262A8" w:rsidP="00D262A8">
      <w:pPr>
        <w:pStyle w:val="ListParagraph"/>
        <w:numPr>
          <w:ilvl w:val="0"/>
          <w:numId w:val="45"/>
        </w:numPr>
        <w:ind w:left="360"/>
      </w:pPr>
      <w:r>
        <w:t>GlobalHelpers.cs : Classe utilitaire avec des méthodes globales utilisées dans différentes parties du code.</w:t>
      </w:r>
    </w:p>
    <w:p w14:paraId="31149C18" w14:textId="77777777" w:rsidR="00D262A8" w:rsidRDefault="00D262A8" w:rsidP="00D262A8"/>
    <w:p w14:paraId="7EB51E08" w14:textId="77777777" w:rsidR="00D262A8" w:rsidRDefault="00D262A8" w:rsidP="00D262A8">
      <w:pPr>
        <w:pStyle w:val="ListParagraph"/>
        <w:numPr>
          <w:ilvl w:val="0"/>
          <w:numId w:val="45"/>
        </w:numPr>
        <w:ind w:left="360"/>
      </w:pPr>
      <w:r>
        <w:t>InputManager.cs : Gère les entrées clavier et souris du joueur, servant d’interface pour les contrôles.</w:t>
      </w:r>
    </w:p>
    <w:p w14:paraId="054E0688" w14:textId="77777777" w:rsidR="00D262A8" w:rsidRDefault="00D262A8" w:rsidP="00D262A8"/>
    <w:p w14:paraId="1D5D38FE" w14:textId="77777777" w:rsidR="00D262A8" w:rsidRDefault="00D262A8" w:rsidP="00D262A8">
      <w:pPr>
        <w:pStyle w:val="ListParagraph"/>
        <w:numPr>
          <w:ilvl w:val="0"/>
          <w:numId w:val="45"/>
        </w:numPr>
        <w:ind w:left="360"/>
      </w:pPr>
      <w:r>
        <w:t>MathHelpers.cs : Classe utilitaire pour les calculs mathématiques et géométriques, utilisée notamment pour le mouvement et les collisions.</w:t>
      </w:r>
    </w:p>
    <w:p w14:paraId="1C603AD9" w14:textId="77777777" w:rsidR="00D262A8" w:rsidRDefault="00D262A8" w:rsidP="00D262A8"/>
    <w:p w14:paraId="4FD1BE15" w14:textId="32BE50C1" w:rsidR="00D262A8" w:rsidRPr="00D262A8" w:rsidRDefault="00D262A8" w:rsidP="00D262A8">
      <w:pPr>
        <w:pStyle w:val="ListParagraph"/>
        <w:numPr>
          <w:ilvl w:val="0"/>
          <w:numId w:val="45"/>
        </w:numPr>
        <w:ind w:left="360"/>
      </w:pPr>
      <w:r>
        <w:t>Visuals.cs : Fournit des méthodes utilitaires pour le rendu visuel et les effets graphiques.</w:t>
      </w:r>
    </w:p>
    <w:p w14:paraId="481D8AC1" w14:textId="77777777" w:rsidR="0049659A" w:rsidRPr="001E530C" w:rsidRDefault="0049659A" w:rsidP="003E381F">
      <w:pPr>
        <w:pStyle w:val="Heading2"/>
        <w:spacing w:line="276" w:lineRule="auto"/>
        <w:rPr>
          <w:i/>
          <w:iCs/>
        </w:rPr>
      </w:pPr>
      <w:bookmarkStart w:id="53" w:name="_Toc181441945"/>
      <w:r w:rsidRPr="001E530C">
        <w:rPr>
          <w:iCs/>
        </w:rPr>
        <w:t>Description des test</w:t>
      </w:r>
      <w:bookmarkEnd w:id="47"/>
      <w:r w:rsidRPr="001E530C">
        <w:rPr>
          <w:iCs/>
        </w:rPr>
        <w:t>s effectués</w:t>
      </w:r>
      <w:bookmarkEnd w:id="48"/>
      <w:bookmarkEnd w:id="53"/>
    </w:p>
    <w:p w14:paraId="5D1E6F46" w14:textId="77777777" w:rsidR="00E23D6E" w:rsidRPr="00D145A8" w:rsidRDefault="00E23D6E" w:rsidP="00E23D6E">
      <w:pPr>
        <w:pStyle w:val="Heading3"/>
      </w:pPr>
      <w:bookmarkStart w:id="54" w:name="_Toc181441946"/>
      <w:r w:rsidRPr="00D145A8">
        <w:t>Sprint 1</w:t>
      </w:r>
      <w:bookmarkEnd w:id="54"/>
    </w:p>
    <w:p w14:paraId="739FC82A" w14:textId="77777777" w:rsidR="00E23D6E" w:rsidRPr="00D145A8" w:rsidRDefault="00E23D6E" w:rsidP="00E23D6E">
      <w:pPr>
        <w:pStyle w:val="Heading4"/>
      </w:pPr>
      <w:r w:rsidRPr="00D145A8">
        <w:t>Mécaniques de défense du joueur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051"/>
        <w:gridCol w:w="7171"/>
        <w:gridCol w:w="514"/>
      </w:tblGrid>
      <w:tr w:rsidR="00E23D6E" w14:paraId="43CBDAC2" w14:textId="77777777" w:rsidTr="00513085">
        <w:tc>
          <w:tcPr>
            <w:tcW w:w="0" w:type="auto"/>
          </w:tcPr>
          <w:p w14:paraId="53CED723" w14:textId="77777777" w:rsidR="00E23D6E" w:rsidRDefault="00E23D6E" w:rsidP="00513085">
            <w:r>
              <w:t>Bouclier</w:t>
            </w:r>
          </w:p>
        </w:tc>
        <w:tc>
          <w:tcPr>
            <w:tcW w:w="0" w:type="auto"/>
          </w:tcPr>
          <w:p w14:paraId="41203880" w14:textId="77777777" w:rsidR="00E23D6E" w:rsidRPr="00D145A8" w:rsidRDefault="00E23D6E" w:rsidP="00513085">
            <w:r w:rsidRPr="00D145A8">
              <w:t>Pendant une partie, quand j'appuie sur le bouton de bouclier en dehors d'une période de cooldown, un bouclier de taille variable qui pare les attaques ennemies apparait devant moi.</w:t>
            </w:r>
          </w:p>
        </w:tc>
        <w:tc>
          <w:tcPr>
            <w:tcW w:w="0" w:type="auto"/>
          </w:tcPr>
          <w:p w14:paraId="0C2457BA" w14:textId="77777777" w:rsidR="00E23D6E" w:rsidRDefault="00E23D6E" w:rsidP="00513085">
            <w:r>
              <w:t>OK</w:t>
            </w:r>
          </w:p>
          <w:p w14:paraId="69462A26" w14:textId="77777777" w:rsidR="00E23D6E" w:rsidRDefault="00E23D6E" w:rsidP="00513085">
            <w:r>
              <w:t>2 Nov</w:t>
            </w:r>
          </w:p>
        </w:tc>
      </w:tr>
      <w:tr w:rsidR="00E23D6E" w14:paraId="751C3F62" w14:textId="77777777" w:rsidTr="00513085">
        <w:tc>
          <w:tcPr>
            <w:tcW w:w="0" w:type="auto"/>
          </w:tcPr>
          <w:p w14:paraId="7E940DFA" w14:textId="77777777" w:rsidR="00E23D6E" w:rsidRDefault="00E23D6E" w:rsidP="00513085">
            <w:r>
              <w:t>Bouclier cooldown</w:t>
            </w:r>
          </w:p>
        </w:tc>
        <w:tc>
          <w:tcPr>
            <w:tcW w:w="0" w:type="auto"/>
          </w:tcPr>
          <w:p w14:paraId="10E9374B" w14:textId="77777777" w:rsidR="00E23D6E" w:rsidRPr="00D145A8" w:rsidRDefault="00E23D6E" w:rsidP="00513085">
            <w:r w:rsidRPr="00D145A8">
              <w:t>Pendant une partie, quand j'appuie sur le bouton de bouclier mais que je suis dans une période de cooldown, le bouclier ne s'ouvre pas.</w:t>
            </w:r>
          </w:p>
        </w:tc>
        <w:tc>
          <w:tcPr>
            <w:tcW w:w="0" w:type="auto"/>
          </w:tcPr>
          <w:p w14:paraId="5DFAFB4E" w14:textId="77777777" w:rsidR="00E23D6E" w:rsidRDefault="00E23D6E" w:rsidP="00513085">
            <w:r>
              <w:t>OK</w:t>
            </w:r>
          </w:p>
          <w:p w14:paraId="0087CEFC" w14:textId="77777777" w:rsidR="00E23D6E" w:rsidRDefault="00E23D6E" w:rsidP="00513085">
            <w:r>
              <w:t>2 Nov</w:t>
            </w:r>
          </w:p>
        </w:tc>
      </w:tr>
      <w:tr w:rsidR="00E23D6E" w14:paraId="746859CF" w14:textId="77777777" w:rsidTr="00513085">
        <w:tc>
          <w:tcPr>
            <w:tcW w:w="0" w:type="auto"/>
          </w:tcPr>
          <w:p w14:paraId="57B88864" w14:textId="77777777" w:rsidR="00E23D6E" w:rsidRPr="00D145A8" w:rsidRDefault="00E23D6E" w:rsidP="00513085">
            <w:r w:rsidRPr="00D145A8">
              <w:t>Diminution de la surface du bouclier</w:t>
            </w:r>
          </w:p>
        </w:tc>
        <w:tc>
          <w:tcPr>
            <w:tcW w:w="0" w:type="auto"/>
          </w:tcPr>
          <w:p w14:paraId="5D553806" w14:textId="77777777" w:rsidR="00E23D6E" w:rsidRPr="00D145A8" w:rsidRDefault="00E23D6E" w:rsidP="00513085">
            <w:r w:rsidRPr="00D145A8">
              <w:t>Pendant une partie, quand je sors le bouclier, sa taille diminue au fil du temps jusqu'à être nulle puis active la période de cooldown.</w:t>
            </w:r>
          </w:p>
        </w:tc>
        <w:tc>
          <w:tcPr>
            <w:tcW w:w="0" w:type="auto"/>
          </w:tcPr>
          <w:p w14:paraId="295313E6" w14:textId="77777777" w:rsidR="00E23D6E" w:rsidRDefault="00E23D6E" w:rsidP="00513085">
            <w:r>
              <w:t>ko</w:t>
            </w:r>
          </w:p>
          <w:p w14:paraId="732F3099" w14:textId="77777777" w:rsidR="00E23D6E" w:rsidRDefault="00E23D6E" w:rsidP="00513085">
            <w:r>
              <w:t>2 Nov</w:t>
            </w:r>
          </w:p>
        </w:tc>
      </w:tr>
    </w:tbl>
    <w:p w14:paraId="624A60B2" w14:textId="77777777" w:rsidR="00E23D6E" w:rsidRDefault="00E23D6E" w:rsidP="00E23D6E">
      <w:pPr>
        <w:pStyle w:val="Heading4"/>
      </w:pPr>
      <w:r>
        <w:lastRenderedPageBreak/>
        <w:t>Système de santé</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875"/>
        <w:gridCol w:w="7295"/>
        <w:gridCol w:w="566"/>
      </w:tblGrid>
      <w:tr w:rsidR="00E23D6E" w14:paraId="57C615DE" w14:textId="77777777" w:rsidTr="00513085">
        <w:tc>
          <w:tcPr>
            <w:tcW w:w="0" w:type="auto"/>
          </w:tcPr>
          <w:p w14:paraId="5A6C684D" w14:textId="77777777" w:rsidR="00E23D6E" w:rsidRDefault="00E23D6E" w:rsidP="00513085">
            <w:r>
              <w:t>Barre de PV</w:t>
            </w:r>
          </w:p>
        </w:tc>
        <w:tc>
          <w:tcPr>
            <w:tcW w:w="0" w:type="auto"/>
          </w:tcPr>
          <w:p w14:paraId="0BEA316F" w14:textId="77777777" w:rsidR="00E23D6E" w:rsidRDefault="00E23D6E" w:rsidP="00513085">
            <w:r>
              <w:t>Pendant une partie, je vois que les entités ont une barre de points de vie.</w:t>
            </w:r>
          </w:p>
        </w:tc>
        <w:tc>
          <w:tcPr>
            <w:tcW w:w="0" w:type="auto"/>
          </w:tcPr>
          <w:p w14:paraId="32773289" w14:textId="77777777" w:rsidR="00E23D6E" w:rsidRDefault="00E23D6E" w:rsidP="00513085">
            <w:r>
              <w:t>OK</w:t>
            </w:r>
          </w:p>
          <w:p w14:paraId="21DA88FD" w14:textId="77777777" w:rsidR="00E23D6E" w:rsidRDefault="00E23D6E" w:rsidP="00513085">
            <w:r>
              <w:t>2 Nov</w:t>
            </w:r>
          </w:p>
        </w:tc>
      </w:tr>
      <w:tr w:rsidR="00E23D6E" w14:paraId="0FCF2514" w14:textId="77777777" w:rsidTr="00513085">
        <w:tc>
          <w:tcPr>
            <w:tcW w:w="0" w:type="auto"/>
          </w:tcPr>
          <w:p w14:paraId="6541DC2F" w14:textId="77777777" w:rsidR="00E23D6E" w:rsidRDefault="00E23D6E" w:rsidP="00513085">
            <w:r>
              <w:t>Récupération de PV</w:t>
            </w:r>
          </w:p>
        </w:tc>
        <w:tc>
          <w:tcPr>
            <w:tcW w:w="0" w:type="auto"/>
          </w:tcPr>
          <w:p w14:paraId="2AA8DE8D" w14:textId="77777777" w:rsidR="00E23D6E" w:rsidRDefault="00E23D6E" w:rsidP="00513085">
            <w:r>
              <w:t>Entre chaque pallier, dans la boutique, je regagne tous mes points de vie.</w:t>
            </w:r>
          </w:p>
        </w:tc>
        <w:tc>
          <w:tcPr>
            <w:tcW w:w="0" w:type="auto"/>
          </w:tcPr>
          <w:p w14:paraId="2B6E9B25" w14:textId="77777777" w:rsidR="00E23D6E" w:rsidRDefault="00E23D6E" w:rsidP="00513085">
            <w:r>
              <w:t>ko</w:t>
            </w:r>
          </w:p>
          <w:p w14:paraId="4D429EB3" w14:textId="77777777" w:rsidR="00E23D6E" w:rsidRDefault="00E23D6E" w:rsidP="00513085">
            <w:r>
              <w:t>2 Nov</w:t>
            </w:r>
          </w:p>
        </w:tc>
      </w:tr>
      <w:tr w:rsidR="00E23D6E" w14:paraId="7BE0F6CB" w14:textId="77777777" w:rsidTr="00513085">
        <w:tc>
          <w:tcPr>
            <w:tcW w:w="0" w:type="auto"/>
          </w:tcPr>
          <w:p w14:paraId="18CE20E6" w14:textId="77777777" w:rsidR="00E23D6E" w:rsidRDefault="00E23D6E" w:rsidP="00513085">
            <w:r>
              <w:t>Amélioration de PV</w:t>
            </w:r>
          </w:p>
        </w:tc>
        <w:tc>
          <w:tcPr>
            <w:tcW w:w="0" w:type="auto"/>
          </w:tcPr>
          <w:p w14:paraId="36D0C69C" w14:textId="77777777" w:rsidR="00E23D6E" w:rsidRDefault="00E23D6E" w:rsidP="00513085">
            <w:r>
              <w:t>Entre chaque pallier, dans la boutique, je peux acheter des améliorations afin d'avoir plus de points de vie.</w:t>
            </w:r>
          </w:p>
        </w:tc>
        <w:tc>
          <w:tcPr>
            <w:tcW w:w="0" w:type="auto"/>
          </w:tcPr>
          <w:p w14:paraId="02602B36" w14:textId="77777777" w:rsidR="00E23D6E" w:rsidRDefault="00E23D6E" w:rsidP="00513085">
            <w:r>
              <w:t>ko</w:t>
            </w:r>
          </w:p>
          <w:p w14:paraId="3E66769B" w14:textId="77777777" w:rsidR="00E23D6E" w:rsidRDefault="00E23D6E" w:rsidP="00513085">
            <w:r>
              <w:t>2 Nov</w:t>
            </w:r>
          </w:p>
        </w:tc>
      </w:tr>
      <w:tr w:rsidR="00E23D6E" w14:paraId="7B5EBC09" w14:textId="77777777" w:rsidTr="00513085">
        <w:tc>
          <w:tcPr>
            <w:tcW w:w="0" w:type="auto"/>
          </w:tcPr>
          <w:p w14:paraId="0068BC77" w14:textId="77777777" w:rsidR="00E23D6E" w:rsidRDefault="00E23D6E" w:rsidP="00513085">
            <w:r>
              <w:t>Dégâts</w:t>
            </w:r>
          </w:p>
        </w:tc>
        <w:tc>
          <w:tcPr>
            <w:tcW w:w="0" w:type="auto"/>
          </w:tcPr>
          <w:p w14:paraId="4D12D84D" w14:textId="77777777" w:rsidR="00E23D6E" w:rsidRDefault="00E23D6E" w:rsidP="00513085">
            <w:r>
              <w:t>Pendant une partie, quand une entité se prend des dégâts,  sa vie diminue.</w:t>
            </w:r>
          </w:p>
        </w:tc>
        <w:tc>
          <w:tcPr>
            <w:tcW w:w="0" w:type="auto"/>
          </w:tcPr>
          <w:p w14:paraId="6700EF38" w14:textId="77777777" w:rsidR="00E23D6E" w:rsidRDefault="00E23D6E" w:rsidP="00513085">
            <w:r>
              <w:t>OK</w:t>
            </w:r>
          </w:p>
          <w:p w14:paraId="29E61920" w14:textId="77777777" w:rsidR="00E23D6E" w:rsidRDefault="00E23D6E" w:rsidP="00513085">
            <w:r>
              <w:t>2 Nov</w:t>
            </w:r>
          </w:p>
        </w:tc>
      </w:tr>
    </w:tbl>
    <w:p w14:paraId="7C60962F" w14:textId="77777777" w:rsidR="00E23D6E" w:rsidRDefault="00E23D6E" w:rsidP="00E23D6E">
      <w:pPr>
        <w:pStyle w:val="Heading4"/>
      </w:pPr>
      <w:r>
        <w:t>Mécaniques d'attaque des ennemis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690"/>
        <w:gridCol w:w="7507"/>
        <w:gridCol w:w="539"/>
      </w:tblGrid>
      <w:tr w:rsidR="00E23D6E" w14:paraId="0607D8B0" w14:textId="77777777" w:rsidTr="00513085">
        <w:tc>
          <w:tcPr>
            <w:tcW w:w="0" w:type="auto"/>
          </w:tcPr>
          <w:p w14:paraId="206E7F17" w14:textId="77777777" w:rsidR="00E23D6E" w:rsidRDefault="00E23D6E" w:rsidP="00513085">
            <w:r>
              <w:t>Cooldown</w:t>
            </w:r>
          </w:p>
        </w:tc>
        <w:tc>
          <w:tcPr>
            <w:tcW w:w="0" w:type="auto"/>
          </w:tcPr>
          <w:p w14:paraId="4A0E4C21" w14:textId="77777777" w:rsidR="00E23D6E" w:rsidRDefault="00E23D6E" w:rsidP="00513085">
            <w:r>
              <w:t>Pendant une partie, les ennemis tirent chaque N nombre de temps, avec N choisi aléatoirement avec +- 500ms.</w:t>
            </w:r>
          </w:p>
        </w:tc>
        <w:tc>
          <w:tcPr>
            <w:tcW w:w="0" w:type="auto"/>
          </w:tcPr>
          <w:p w14:paraId="218B5F5D" w14:textId="77777777" w:rsidR="00E23D6E" w:rsidRDefault="00E23D6E" w:rsidP="00513085">
            <w:r>
              <w:t>OK</w:t>
            </w:r>
          </w:p>
          <w:p w14:paraId="7AD6304C" w14:textId="77777777" w:rsidR="00E23D6E" w:rsidRDefault="00E23D6E" w:rsidP="00513085">
            <w:r>
              <w:t>2 Nov</w:t>
            </w:r>
          </w:p>
        </w:tc>
      </w:tr>
      <w:tr w:rsidR="00E23D6E" w14:paraId="380E7D23" w14:textId="77777777" w:rsidTr="00513085">
        <w:tc>
          <w:tcPr>
            <w:tcW w:w="0" w:type="auto"/>
          </w:tcPr>
          <w:p w14:paraId="76107BD3" w14:textId="77777777" w:rsidR="00E23D6E" w:rsidRDefault="00E23D6E" w:rsidP="00513085">
            <w:r>
              <w:t>Lancement d'attaque</w:t>
            </w:r>
          </w:p>
        </w:tc>
        <w:tc>
          <w:tcPr>
            <w:tcW w:w="0" w:type="auto"/>
          </w:tcPr>
          <w:p w14:paraId="716B4E14" w14:textId="77777777" w:rsidR="00E23D6E" w:rsidRDefault="00E23D6E" w:rsidP="00513085">
            <w:r>
              <w:t>Pendant la partie, quand l'ennemi tire, un projectile s'envoie en direction du joueur (la trajectoire ne change pas pendant le tir).</w:t>
            </w:r>
          </w:p>
        </w:tc>
        <w:tc>
          <w:tcPr>
            <w:tcW w:w="0" w:type="auto"/>
          </w:tcPr>
          <w:p w14:paraId="3C9F3BFE" w14:textId="77777777" w:rsidR="00E23D6E" w:rsidRDefault="00E23D6E" w:rsidP="00513085">
            <w:r>
              <w:t>OK</w:t>
            </w:r>
          </w:p>
          <w:p w14:paraId="43CD5A50" w14:textId="77777777" w:rsidR="00E23D6E" w:rsidRDefault="00E23D6E" w:rsidP="00513085">
            <w:r>
              <w:t>2 Nov</w:t>
            </w:r>
          </w:p>
        </w:tc>
      </w:tr>
      <w:tr w:rsidR="00E23D6E" w14:paraId="3CA54EB3" w14:textId="77777777" w:rsidTr="00513085">
        <w:tc>
          <w:tcPr>
            <w:tcW w:w="0" w:type="auto"/>
          </w:tcPr>
          <w:p w14:paraId="1EE38BE5" w14:textId="77777777" w:rsidR="00E23D6E" w:rsidRDefault="00E23D6E" w:rsidP="00513085">
            <w:r>
              <w:t>Out of bounds</w:t>
            </w:r>
          </w:p>
        </w:tc>
        <w:tc>
          <w:tcPr>
            <w:tcW w:w="0" w:type="auto"/>
          </w:tcPr>
          <w:p w14:paraId="1A7AA46A" w14:textId="77777777" w:rsidR="00E23D6E" w:rsidRDefault="00E23D6E" w:rsidP="00513085">
            <w:r>
              <w:t>Pendant la partie, quand un projectile quitte le terrain de jeu, il disparait.</w:t>
            </w:r>
          </w:p>
        </w:tc>
        <w:tc>
          <w:tcPr>
            <w:tcW w:w="0" w:type="auto"/>
          </w:tcPr>
          <w:p w14:paraId="6E023046" w14:textId="77777777" w:rsidR="00E23D6E" w:rsidRDefault="00E23D6E" w:rsidP="00513085">
            <w:r>
              <w:t>OK</w:t>
            </w:r>
          </w:p>
          <w:p w14:paraId="6502EF5A" w14:textId="77777777" w:rsidR="00E23D6E" w:rsidRDefault="00E23D6E" w:rsidP="00513085">
            <w:r>
              <w:t>2 Nov</w:t>
            </w:r>
          </w:p>
        </w:tc>
      </w:tr>
      <w:tr w:rsidR="00E23D6E" w14:paraId="1703A66F" w14:textId="77777777" w:rsidTr="00513085">
        <w:tc>
          <w:tcPr>
            <w:tcW w:w="0" w:type="auto"/>
          </w:tcPr>
          <w:p w14:paraId="2CC8FE4C" w14:textId="77777777" w:rsidR="00E23D6E" w:rsidRDefault="00E23D6E" w:rsidP="00513085">
            <w:r>
              <w:t>Proche du joueur</w:t>
            </w:r>
          </w:p>
        </w:tc>
        <w:tc>
          <w:tcPr>
            <w:tcW w:w="0" w:type="auto"/>
          </w:tcPr>
          <w:p w14:paraId="35D07836" w14:textId="77777777" w:rsidR="00E23D6E" w:rsidRDefault="00E23D6E" w:rsidP="00513085">
            <w:r>
              <w:t>Pendant la partie, quand l'ennemi entre dans la zone de collision du joueur, l'ennemi s'arrête et commence à mettre des dégâts de mêlée</w:t>
            </w:r>
          </w:p>
        </w:tc>
        <w:tc>
          <w:tcPr>
            <w:tcW w:w="0" w:type="auto"/>
          </w:tcPr>
          <w:p w14:paraId="19A077DA" w14:textId="77777777" w:rsidR="00E23D6E" w:rsidRDefault="00E23D6E" w:rsidP="00513085">
            <w:r>
              <w:t>OK</w:t>
            </w:r>
          </w:p>
          <w:p w14:paraId="3C229D91" w14:textId="77777777" w:rsidR="00E23D6E" w:rsidRDefault="00E23D6E" w:rsidP="00513085">
            <w:r>
              <w:t>2 Nov</w:t>
            </w:r>
          </w:p>
        </w:tc>
      </w:tr>
    </w:tbl>
    <w:p w14:paraId="0214B33D" w14:textId="77777777" w:rsidR="00E23D6E" w:rsidRDefault="00E23D6E" w:rsidP="00E23D6E">
      <w:pPr>
        <w:pStyle w:val="Heading4"/>
      </w:pPr>
      <w:r>
        <w:t>Mécaniques d'attaque du joueur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15"/>
        <w:gridCol w:w="7477"/>
        <w:gridCol w:w="544"/>
      </w:tblGrid>
      <w:tr w:rsidR="00E23D6E" w14:paraId="55D2F8F3" w14:textId="77777777" w:rsidTr="00513085">
        <w:tc>
          <w:tcPr>
            <w:tcW w:w="0" w:type="auto"/>
          </w:tcPr>
          <w:p w14:paraId="6F2CE680" w14:textId="77777777" w:rsidR="00E23D6E" w:rsidRDefault="00E23D6E" w:rsidP="00513085">
            <w:r>
              <w:t>Lancement d'attaque</w:t>
            </w:r>
          </w:p>
        </w:tc>
        <w:tc>
          <w:tcPr>
            <w:tcW w:w="0" w:type="auto"/>
          </w:tcPr>
          <w:p w14:paraId="2893B750" w14:textId="77777777" w:rsidR="00E23D6E" w:rsidRDefault="00E23D6E" w:rsidP="00513085">
            <w:r>
              <w:t>Pendant une partie, quand je clique sur le bouton d'attaque, mon personnage lance une attaque dans la direction de mon curseur.</w:t>
            </w:r>
          </w:p>
        </w:tc>
        <w:tc>
          <w:tcPr>
            <w:tcW w:w="0" w:type="auto"/>
          </w:tcPr>
          <w:p w14:paraId="45EC3760" w14:textId="77777777" w:rsidR="00E23D6E" w:rsidRDefault="00E23D6E" w:rsidP="00513085">
            <w:r>
              <w:t>OK</w:t>
            </w:r>
          </w:p>
          <w:p w14:paraId="12154A60" w14:textId="77777777" w:rsidR="00E23D6E" w:rsidRDefault="00E23D6E" w:rsidP="00513085">
            <w:r>
              <w:t>2 Nov</w:t>
            </w:r>
          </w:p>
        </w:tc>
      </w:tr>
      <w:tr w:rsidR="00E23D6E" w14:paraId="2A6C0F94" w14:textId="77777777" w:rsidTr="00513085">
        <w:tc>
          <w:tcPr>
            <w:tcW w:w="0" w:type="auto"/>
          </w:tcPr>
          <w:p w14:paraId="19A56556" w14:textId="77777777" w:rsidR="00E23D6E" w:rsidRDefault="00E23D6E" w:rsidP="00513085">
            <w:r>
              <w:t>Cooldown</w:t>
            </w:r>
          </w:p>
        </w:tc>
        <w:tc>
          <w:tcPr>
            <w:tcW w:w="0" w:type="auto"/>
          </w:tcPr>
          <w:p w14:paraId="792D4CA9" w14:textId="77777777" w:rsidR="00E23D6E" w:rsidRDefault="00E23D6E" w:rsidP="00513085">
            <w:r>
              <w:t>Pendant une partie, quand j'essaie de lancer une attaque mais que je suis dans une période de cooldown, l'attaque ne se lance pas.</w:t>
            </w:r>
          </w:p>
        </w:tc>
        <w:tc>
          <w:tcPr>
            <w:tcW w:w="0" w:type="auto"/>
          </w:tcPr>
          <w:p w14:paraId="59E2E6FB" w14:textId="77777777" w:rsidR="00E23D6E" w:rsidRDefault="00E23D6E" w:rsidP="00513085">
            <w:r>
              <w:t>OK</w:t>
            </w:r>
          </w:p>
          <w:p w14:paraId="70C40120" w14:textId="77777777" w:rsidR="00E23D6E" w:rsidRDefault="00E23D6E" w:rsidP="00513085">
            <w:r>
              <w:t>2 Nov</w:t>
            </w:r>
          </w:p>
        </w:tc>
      </w:tr>
      <w:tr w:rsidR="00E23D6E" w14:paraId="6437EC68" w14:textId="77777777" w:rsidTr="00513085">
        <w:tc>
          <w:tcPr>
            <w:tcW w:w="0" w:type="auto"/>
          </w:tcPr>
          <w:p w14:paraId="0E9E6A6C" w14:textId="77777777" w:rsidR="00E23D6E" w:rsidRDefault="00E23D6E" w:rsidP="00513085">
            <w:r>
              <w:t>Vitesse</w:t>
            </w:r>
          </w:p>
        </w:tc>
        <w:tc>
          <w:tcPr>
            <w:tcW w:w="0" w:type="auto"/>
          </w:tcPr>
          <w:p w14:paraId="6E6579EA" w14:textId="77777777" w:rsidR="00E23D6E" w:rsidRDefault="00E23D6E" w:rsidP="00513085">
            <w:r>
              <w:t>Pendant une partie, quand une attaque sort du terrain de jeu, elle est détruite.</w:t>
            </w:r>
          </w:p>
        </w:tc>
        <w:tc>
          <w:tcPr>
            <w:tcW w:w="0" w:type="auto"/>
          </w:tcPr>
          <w:p w14:paraId="4602E731" w14:textId="77777777" w:rsidR="00E23D6E" w:rsidRDefault="00E23D6E" w:rsidP="00513085">
            <w:r>
              <w:t>OK</w:t>
            </w:r>
          </w:p>
          <w:p w14:paraId="786C0CE7" w14:textId="77777777" w:rsidR="00E23D6E" w:rsidRDefault="00E23D6E" w:rsidP="00513085">
            <w:r>
              <w:t>2 Nov</w:t>
            </w:r>
          </w:p>
        </w:tc>
      </w:tr>
    </w:tbl>
    <w:p w14:paraId="50754099" w14:textId="77777777" w:rsidR="00E23D6E" w:rsidRDefault="00E23D6E" w:rsidP="00E23D6E">
      <w:pPr>
        <w:pStyle w:val="Heading4"/>
      </w:pPr>
      <w:r>
        <w:t>Déplacement des ennemis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048"/>
        <w:gridCol w:w="8111"/>
        <w:gridCol w:w="577"/>
      </w:tblGrid>
      <w:tr w:rsidR="00E23D6E" w14:paraId="1AC94916" w14:textId="77777777" w:rsidTr="00513085">
        <w:tc>
          <w:tcPr>
            <w:tcW w:w="0" w:type="auto"/>
          </w:tcPr>
          <w:p w14:paraId="3D3C2039" w14:textId="77777777" w:rsidR="00E23D6E" w:rsidRDefault="00E23D6E" w:rsidP="00513085">
            <w:r>
              <w:t>Direction</w:t>
            </w:r>
          </w:p>
        </w:tc>
        <w:tc>
          <w:tcPr>
            <w:tcW w:w="0" w:type="auto"/>
          </w:tcPr>
          <w:p w14:paraId="46AD0119" w14:textId="77777777" w:rsidR="00E23D6E" w:rsidRDefault="00E23D6E" w:rsidP="00513085">
            <w:r>
              <w:t>Pendant la partie, les ennemis se déplacent en direction du joueur.</w:t>
            </w:r>
          </w:p>
        </w:tc>
        <w:tc>
          <w:tcPr>
            <w:tcW w:w="0" w:type="auto"/>
          </w:tcPr>
          <w:p w14:paraId="7610067A" w14:textId="77777777" w:rsidR="00E23D6E" w:rsidRDefault="00E23D6E" w:rsidP="00513085">
            <w:r>
              <w:t>OK</w:t>
            </w:r>
          </w:p>
          <w:p w14:paraId="5FD573D3" w14:textId="77777777" w:rsidR="00E23D6E" w:rsidRDefault="00E23D6E" w:rsidP="00513085">
            <w:r>
              <w:t>2 Nov</w:t>
            </w:r>
          </w:p>
        </w:tc>
      </w:tr>
      <w:tr w:rsidR="00E23D6E" w14:paraId="4D11B8C0" w14:textId="77777777" w:rsidTr="00513085">
        <w:tc>
          <w:tcPr>
            <w:tcW w:w="0" w:type="auto"/>
          </w:tcPr>
          <w:p w14:paraId="370585E4" w14:textId="77777777" w:rsidR="00E23D6E" w:rsidRDefault="00E23D6E" w:rsidP="00513085">
            <w:r>
              <w:t>Collisions</w:t>
            </w:r>
          </w:p>
        </w:tc>
        <w:tc>
          <w:tcPr>
            <w:tcW w:w="0" w:type="auto"/>
          </w:tcPr>
          <w:p w14:paraId="69EE5ECE" w14:textId="77777777" w:rsidR="00E23D6E" w:rsidRDefault="00E23D6E" w:rsidP="00513085">
            <w:r>
              <w:t>Pendant la partie, quand un ennemi entre en collision avec un mur, il le contourne afin de ne pas rester bloquer.</w:t>
            </w:r>
          </w:p>
        </w:tc>
        <w:tc>
          <w:tcPr>
            <w:tcW w:w="0" w:type="auto"/>
          </w:tcPr>
          <w:p w14:paraId="78B80303" w14:textId="77777777" w:rsidR="00E23D6E" w:rsidRDefault="00E23D6E" w:rsidP="00513085">
            <w:r>
              <w:t>OK</w:t>
            </w:r>
          </w:p>
          <w:p w14:paraId="465885CC" w14:textId="77777777" w:rsidR="00E23D6E" w:rsidRDefault="00E23D6E" w:rsidP="00513085">
            <w:r>
              <w:t>2 Nov</w:t>
            </w:r>
          </w:p>
        </w:tc>
      </w:tr>
    </w:tbl>
    <w:p w14:paraId="3BE98F31" w14:textId="77777777" w:rsidR="00E23D6E" w:rsidRDefault="00E23D6E" w:rsidP="00E23D6E">
      <w:pPr>
        <w:pStyle w:val="Heading4"/>
      </w:pPr>
      <w:r>
        <w:t>Visuels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101"/>
        <w:gridCol w:w="8036"/>
        <w:gridCol w:w="599"/>
      </w:tblGrid>
      <w:tr w:rsidR="00E23D6E" w14:paraId="7DC8E353" w14:textId="77777777" w:rsidTr="00513085">
        <w:tc>
          <w:tcPr>
            <w:tcW w:w="0" w:type="auto"/>
          </w:tcPr>
          <w:p w14:paraId="0A2724CB" w14:textId="77777777" w:rsidR="00E23D6E" w:rsidRDefault="00E23D6E" w:rsidP="00513085">
            <w:r>
              <w:t>Joueur</w:t>
            </w:r>
          </w:p>
        </w:tc>
        <w:tc>
          <w:tcPr>
            <w:tcW w:w="0" w:type="auto"/>
          </w:tcPr>
          <w:p w14:paraId="1ABB38FE" w14:textId="77777777" w:rsidR="00E23D6E" w:rsidRDefault="00E23D6E" w:rsidP="00513085">
            <w:r>
              <w:t>Pendant la partie, je vois que le joueur est représenté par un sprite.</w:t>
            </w:r>
          </w:p>
        </w:tc>
        <w:tc>
          <w:tcPr>
            <w:tcW w:w="0" w:type="auto"/>
          </w:tcPr>
          <w:p w14:paraId="1B86396C" w14:textId="77777777" w:rsidR="00E23D6E" w:rsidRDefault="00E23D6E" w:rsidP="00513085">
            <w:r>
              <w:t>OK</w:t>
            </w:r>
          </w:p>
          <w:p w14:paraId="0755B336" w14:textId="77777777" w:rsidR="00E23D6E" w:rsidRDefault="00E23D6E" w:rsidP="00513085">
            <w:r>
              <w:t>2 Nov</w:t>
            </w:r>
          </w:p>
        </w:tc>
      </w:tr>
      <w:tr w:rsidR="00E23D6E" w14:paraId="3AC031C8" w14:textId="77777777" w:rsidTr="00513085">
        <w:tc>
          <w:tcPr>
            <w:tcW w:w="0" w:type="auto"/>
          </w:tcPr>
          <w:p w14:paraId="1EC5D6A6" w14:textId="77777777" w:rsidR="00E23D6E" w:rsidRDefault="00E23D6E" w:rsidP="00513085">
            <w:r>
              <w:t>Ennemis</w:t>
            </w:r>
          </w:p>
        </w:tc>
        <w:tc>
          <w:tcPr>
            <w:tcW w:w="0" w:type="auto"/>
          </w:tcPr>
          <w:p w14:paraId="26C85C92" w14:textId="77777777" w:rsidR="00E23D6E" w:rsidRDefault="00E23D6E" w:rsidP="00513085">
            <w:r>
              <w:t>Pendant la partie, je vois que chaque ennemi est représenté par un sprite.</w:t>
            </w:r>
          </w:p>
        </w:tc>
        <w:tc>
          <w:tcPr>
            <w:tcW w:w="0" w:type="auto"/>
          </w:tcPr>
          <w:p w14:paraId="6F9424B4" w14:textId="77777777" w:rsidR="00E23D6E" w:rsidRDefault="00E23D6E" w:rsidP="00513085">
            <w:r>
              <w:t>OK</w:t>
            </w:r>
          </w:p>
          <w:p w14:paraId="2150FB2A" w14:textId="77777777" w:rsidR="00E23D6E" w:rsidRDefault="00E23D6E" w:rsidP="00513085">
            <w:r>
              <w:lastRenderedPageBreak/>
              <w:t>2 Nov</w:t>
            </w:r>
          </w:p>
        </w:tc>
      </w:tr>
      <w:tr w:rsidR="00E23D6E" w14:paraId="687CE2E3" w14:textId="77777777" w:rsidTr="00513085">
        <w:tc>
          <w:tcPr>
            <w:tcW w:w="0" w:type="auto"/>
          </w:tcPr>
          <w:p w14:paraId="7A428FFB" w14:textId="77777777" w:rsidR="00E23D6E" w:rsidRDefault="00E23D6E" w:rsidP="00513085">
            <w:r>
              <w:lastRenderedPageBreak/>
              <w:t>Attaques</w:t>
            </w:r>
          </w:p>
        </w:tc>
        <w:tc>
          <w:tcPr>
            <w:tcW w:w="0" w:type="auto"/>
          </w:tcPr>
          <w:p w14:paraId="669A9794" w14:textId="77777777" w:rsidR="00E23D6E" w:rsidRDefault="00E23D6E" w:rsidP="00513085">
            <w:r>
              <w:t>Pendant la partie, je vois que chaque attaque est représentée par un sprite.</w:t>
            </w:r>
          </w:p>
        </w:tc>
        <w:tc>
          <w:tcPr>
            <w:tcW w:w="0" w:type="auto"/>
          </w:tcPr>
          <w:p w14:paraId="53B5EB4C" w14:textId="77777777" w:rsidR="00E23D6E" w:rsidRDefault="00E23D6E" w:rsidP="00513085">
            <w:r>
              <w:t>OK</w:t>
            </w:r>
          </w:p>
          <w:p w14:paraId="051096FC" w14:textId="77777777" w:rsidR="00E23D6E" w:rsidRDefault="00E23D6E" w:rsidP="00513085">
            <w:r>
              <w:t>2 Nov</w:t>
            </w:r>
          </w:p>
        </w:tc>
      </w:tr>
      <w:tr w:rsidR="00E23D6E" w14:paraId="7C63F433" w14:textId="77777777" w:rsidTr="00513085">
        <w:tc>
          <w:tcPr>
            <w:tcW w:w="0" w:type="auto"/>
          </w:tcPr>
          <w:p w14:paraId="1A191827" w14:textId="77777777" w:rsidR="00E23D6E" w:rsidRDefault="00E23D6E" w:rsidP="00513085">
            <w:r>
              <w:t>Protection</w:t>
            </w:r>
          </w:p>
        </w:tc>
        <w:tc>
          <w:tcPr>
            <w:tcW w:w="0" w:type="auto"/>
          </w:tcPr>
          <w:p w14:paraId="4FC0430B" w14:textId="77777777" w:rsidR="00E23D6E" w:rsidRDefault="00E23D6E" w:rsidP="00513085">
            <w:r>
              <w:t>Pendant la partie, je vois que chaque objet de protection est représenté par un sprite.</w:t>
            </w:r>
          </w:p>
        </w:tc>
        <w:tc>
          <w:tcPr>
            <w:tcW w:w="0" w:type="auto"/>
          </w:tcPr>
          <w:p w14:paraId="1DD8E3A6" w14:textId="77777777" w:rsidR="00E23D6E" w:rsidRDefault="00E23D6E" w:rsidP="00513085">
            <w:r>
              <w:t>OK</w:t>
            </w:r>
          </w:p>
          <w:p w14:paraId="24A22B4D" w14:textId="77777777" w:rsidR="00E23D6E" w:rsidRDefault="00E23D6E" w:rsidP="00513085">
            <w:r>
              <w:t>2 Nov</w:t>
            </w:r>
          </w:p>
        </w:tc>
      </w:tr>
      <w:tr w:rsidR="00E23D6E" w14:paraId="0ED068D5" w14:textId="77777777" w:rsidTr="00513085">
        <w:tc>
          <w:tcPr>
            <w:tcW w:w="0" w:type="auto"/>
          </w:tcPr>
          <w:p w14:paraId="219C3074" w14:textId="77777777" w:rsidR="00E23D6E" w:rsidRDefault="00E23D6E" w:rsidP="00513085">
            <w:r>
              <w:t>Spawners</w:t>
            </w:r>
          </w:p>
        </w:tc>
        <w:tc>
          <w:tcPr>
            <w:tcW w:w="0" w:type="auto"/>
          </w:tcPr>
          <w:p w14:paraId="7FFBA994" w14:textId="77777777" w:rsidR="00E23D6E" w:rsidRDefault="00E23D6E" w:rsidP="00513085">
            <w:r>
              <w:t>Pendant la partie, je vois que chaque point de spawn des ennemis est représenté par un sprite.</w:t>
            </w:r>
          </w:p>
        </w:tc>
        <w:tc>
          <w:tcPr>
            <w:tcW w:w="0" w:type="auto"/>
          </w:tcPr>
          <w:p w14:paraId="74A591FE" w14:textId="77777777" w:rsidR="00E23D6E" w:rsidRDefault="00E23D6E" w:rsidP="00513085">
            <w:r>
              <w:t>OK</w:t>
            </w:r>
          </w:p>
          <w:p w14:paraId="0EDEA79A" w14:textId="77777777" w:rsidR="00E23D6E" w:rsidRDefault="00E23D6E" w:rsidP="00513085">
            <w:r>
              <w:t>2 Nov</w:t>
            </w:r>
          </w:p>
        </w:tc>
      </w:tr>
    </w:tbl>
    <w:p w14:paraId="6C527B75" w14:textId="77777777" w:rsidR="00E23D6E" w:rsidRDefault="00E23D6E" w:rsidP="00E23D6E">
      <w:pPr>
        <w:pStyle w:val="Heading4"/>
      </w:pPr>
      <w:r>
        <w:t>Déplacement du joueur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902"/>
        <w:gridCol w:w="7310"/>
        <w:gridCol w:w="524"/>
      </w:tblGrid>
      <w:tr w:rsidR="00E23D6E" w14:paraId="762E3139" w14:textId="77777777" w:rsidTr="00513085">
        <w:tc>
          <w:tcPr>
            <w:tcW w:w="0" w:type="auto"/>
          </w:tcPr>
          <w:p w14:paraId="33572DAB" w14:textId="77777777" w:rsidR="00E23D6E" w:rsidRDefault="00E23D6E" w:rsidP="00513085">
            <w:r>
              <w:t>Touches de déplacement</w:t>
            </w:r>
          </w:p>
        </w:tc>
        <w:tc>
          <w:tcPr>
            <w:tcW w:w="0" w:type="auto"/>
          </w:tcPr>
          <w:p w14:paraId="327FBDD5" w14:textId="77777777" w:rsidR="00E23D6E" w:rsidRDefault="00E23D6E" w:rsidP="00513085">
            <w:r>
              <w:t>Pendant une partie, si j'appuie sur un des boutons de déplacement (WASD par défaut), le personnage bouge en fonction.</w:t>
            </w:r>
          </w:p>
        </w:tc>
        <w:tc>
          <w:tcPr>
            <w:tcW w:w="0" w:type="auto"/>
          </w:tcPr>
          <w:p w14:paraId="69A25D82" w14:textId="77777777" w:rsidR="00E23D6E" w:rsidRDefault="00E23D6E" w:rsidP="00513085">
            <w:r>
              <w:t>OK</w:t>
            </w:r>
          </w:p>
          <w:p w14:paraId="14EA28DC" w14:textId="77777777" w:rsidR="00E23D6E" w:rsidRDefault="00E23D6E" w:rsidP="00513085">
            <w:r>
              <w:t>2 Nov</w:t>
            </w:r>
          </w:p>
        </w:tc>
      </w:tr>
      <w:tr w:rsidR="00E23D6E" w14:paraId="58EB2E5A" w14:textId="77777777" w:rsidTr="00513085">
        <w:tc>
          <w:tcPr>
            <w:tcW w:w="0" w:type="auto"/>
          </w:tcPr>
          <w:p w14:paraId="6523457A" w14:textId="77777777" w:rsidR="00E23D6E" w:rsidRDefault="00E23D6E" w:rsidP="00513085">
            <w:r>
              <w:t>Arrêt ralentis</w:t>
            </w:r>
          </w:p>
        </w:tc>
        <w:tc>
          <w:tcPr>
            <w:tcW w:w="0" w:type="auto"/>
          </w:tcPr>
          <w:p w14:paraId="152D3735" w14:textId="77777777" w:rsidR="00E23D6E" w:rsidRDefault="00E23D6E" w:rsidP="00513085">
            <w:r>
              <w:t>Pendant une partie, quand je passe d'un état de déplacement à un état d'arrêt de mouvement, mon personnage s'arrête petit à petit et non pas d'un coup sec.</w:t>
            </w:r>
          </w:p>
        </w:tc>
        <w:tc>
          <w:tcPr>
            <w:tcW w:w="0" w:type="auto"/>
          </w:tcPr>
          <w:p w14:paraId="02ABB696" w14:textId="77777777" w:rsidR="00E23D6E" w:rsidRDefault="00E23D6E" w:rsidP="00513085">
            <w:r>
              <w:t>ko</w:t>
            </w:r>
          </w:p>
          <w:p w14:paraId="1088532A" w14:textId="77777777" w:rsidR="00E23D6E" w:rsidRDefault="00E23D6E" w:rsidP="00513085">
            <w:r>
              <w:t>2 Nov</w:t>
            </w:r>
          </w:p>
        </w:tc>
      </w:tr>
      <w:tr w:rsidR="00E23D6E" w14:paraId="395E48A6" w14:textId="77777777" w:rsidTr="00513085">
        <w:tc>
          <w:tcPr>
            <w:tcW w:w="0" w:type="auto"/>
          </w:tcPr>
          <w:p w14:paraId="515E1719" w14:textId="77777777" w:rsidR="00E23D6E" w:rsidRDefault="00E23D6E" w:rsidP="00513085">
            <w:r>
              <w:t>Out of bounds</w:t>
            </w:r>
          </w:p>
        </w:tc>
        <w:tc>
          <w:tcPr>
            <w:tcW w:w="0" w:type="auto"/>
          </w:tcPr>
          <w:p w14:paraId="21A90335" w14:textId="77777777" w:rsidR="00E23D6E" w:rsidRDefault="00E23D6E" w:rsidP="00513085">
            <w:r>
              <w:t>Pendant la partie, quand j'essaie de sortir des limites du terrain de jeu, mon personnage s'arrête et reste dans les limites.</w:t>
            </w:r>
          </w:p>
        </w:tc>
        <w:tc>
          <w:tcPr>
            <w:tcW w:w="0" w:type="auto"/>
          </w:tcPr>
          <w:p w14:paraId="6BECDC05" w14:textId="77777777" w:rsidR="00E23D6E" w:rsidRDefault="00E23D6E" w:rsidP="00513085">
            <w:r>
              <w:t>OK</w:t>
            </w:r>
          </w:p>
          <w:p w14:paraId="78C1AEDD" w14:textId="77777777" w:rsidR="00E23D6E" w:rsidRDefault="00E23D6E" w:rsidP="00513085">
            <w:r>
              <w:t>2 Nov</w:t>
            </w:r>
          </w:p>
        </w:tc>
      </w:tr>
    </w:tbl>
    <w:p w14:paraId="7115E596" w14:textId="77777777" w:rsidR="00E23D6E" w:rsidRDefault="00E23D6E" w:rsidP="00E23D6E"/>
    <w:p w14:paraId="3060FA50" w14:textId="77777777" w:rsidR="0049659A" w:rsidRPr="001E530C" w:rsidRDefault="0049659A" w:rsidP="003E381F">
      <w:pPr>
        <w:pStyle w:val="Header"/>
        <w:spacing w:line="276" w:lineRule="auto"/>
        <w:ind w:left="357"/>
        <w:rPr>
          <w:i/>
        </w:rPr>
      </w:pPr>
    </w:p>
    <w:p w14:paraId="399926AA" w14:textId="77777777" w:rsidR="0049659A" w:rsidRPr="001E530C" w:rsidRDefault="0049659A" w:rsidP="003E381F">
      <w:pPr>
        <w:pStyle w:val="Heading2"/>
        <w:spacing w:line="276" w:lineRule="auto"/>
        <w:rPr>
          <w:i/>
          <w:iCs/>
        </w:rPr>
      </w:pPr>
      <w:bookmarkStart w:id="55" w:name="_Toc25553322"/>
      <w:bookmarkStart w:id="56" w:name="_Toc71691026"/>
      <w:bookmarkStart w:id="57" w:name="_Toc181441947"/>
      <w:r w:rsidRPr="001E530C">
        <w:rPr>
          <w:iCs/>
        </w:rPr>
        <w:t xml:space="preserve">Erreurs </w:t>
      </w:r>
      <w:bookmarkEnd w:id="55"/>
      <w:r w:rsidRPr="001E530C">
        <w:rPr>
          <w:iCs/>
        </w:rPr>
        <w:t>restantes</w:t>
      </w:r>
      <w:bookmarkEnd w:id="56"/>
      <w:bookmarkEnd w:id="57"/>
      <w:r w:rsidRPr="001E530C">
        <w:rPr>
          <w:iCs/>
        </w:rPr>
        <w:t xml:space="preserve">  </w:t>
      </w:r>
    </w:p>
    <w:p w14:paraId="3487ABCB" w14:textId="5AE3014D" w:rsidR="00E23D6E" w:rsidRDefault="00E23D6E" w:rsidP="00E23D6E">
      <w:pPr>
        <w:pStyle w:val="Header"/>
        <w:spacing w:line="276" w:lineRule="auto"/>
        <w:rPr>
          <w:rFonts w:cs="Arial"/>
          <w:iCs/>
        </w:rPr>
      </w:pPr>
      <w:r w:rsidRPr="00E23D6E">
        <w:rPr>
          <w:rFonts w:cs="Arial"/>
          <w:iCs/>
        </w:rPr>
        <w:t>Plusieurs tests d'acceptance sont marqués comme non réussis (KO), indiquant des fonctionnalités incomplètes ou des comportements inattendus dans certaines parties du jeu. Voici un résumé des erreurs restantes et des fonctionnalités manquantes :</w:t>
      </w:r>
    </w:p>
    <w:p w14:paraId="0D62D46B" w14:textId="77777777" w:rsidR="00E23D6E" w:rsidRPr="00E23D6E" w:rsidRDefault="00E23D6E" w:rsidP="00E23D6E">
      <w:pPr>
        <w:pStyle w:val="Header"/>
        <w:spacing w:line="276" w:lineRule="auto"/>
        <w:rPr>
          <w:rFonts w:cs="Arial"/>
          <w:iCs/>
        </w:rPr>
      </w:pPr>
    </w:p>
    <w:p w14:paraId="625F56FE" w14:textId="02AAFE10" w:rsidR="00E23D6E" w:rsidRPr="00E23D6E" w:rsidRDefault="00E23D6E" w:rsidP="00E23D6E">
      <w:pPr>
        <w:pStyle w:val="Header"/>
        <w:numPr>
          <w:ilvl w:val="0"/>
          <w:numId w:val="51"/>
        </w:numPr>
        <w:spacing w:line="276" w:lineRule="auto"/>
        <w:rPr>
          <w:rFonts w:cs="Arial"/>
          <w:iCs/>
        </w:rPr>
      </w:pPr>
      <w:r w:rsidRPr="00E23D6E">
        <w:rPr>
          <w:rFonts w:cs="Arial"/>
          <w:iCs/>
        </w:rPr>
        <w:t>Diminution de la surface du bouclier</w:t>
      </w:r>
    </w:p>
    <w:p w14:paraId="607C3B94" w14:textId="77777777" w:rsidR="00E23D6E" w:rsidRDefault="00E23D6E" w:rsidP="00E23D6E">
      <w:pPr>
        <w:pStyle w:val="Header"/>
        <w:numPr>
          <w:ilvl w:val="1"/>
          <w:numId w:val="51"/>
        </w:numPr>
        <w:spacing w:line="276" w:lineRule="auto"/>
        <w:rPr>
          <w:rFonts w:cs="Arial"/>
          <w:iCs/>
        </w:rPr>
      </w:pPr>
      <w:r w:rsidRPr="00E23D6E">
        <w:rPr>
          <w:rFonts w:cs="Arial"/>
          <w:iCs/>
        </w:rPr>
        <w:t>Problème : Le bouclier activé par le joueur ne diminue pas progressivement jusqu’à être nul avant de déclencher le cooldown.</w:t>
      </w:r>
    </w:p>
    <w:p w14:paraId="2B223049" w14:textId="77777777" w:rsidR="00E23D6E" w:rsidRPr="00E23D6E" w:rsidRDefault="00E23D6E" w:rsidP="00E23D6E">
      <w:pPr>
        <w:pStyle w:val="Header"/>
        <w:spacing w:line="276" w:lineRule="auto"/>
        <w:ind w:left="1440"/>
        <w:rPr>
          <w:rFonts w:cs="Arial"/>
          <w:iCs/>
        </w:rPr>
      </w:pPr>
    </w:p>
    <w:p w14:paraId="190693D4" w14:textId="77777777" w:rsidR="00E23D6E" w:rsidRDefault="00E23D6E" w:rsidP="00E23D6E">
      <w:pPr>
        <w:pStyle w:val="Header"/>
        <w:numPr>
          <w:ilvl w:val="1"/>
          <w:numId w:val="51"/>
        </w:numPr>
        <w:spacing w:line="276" w:lineRule="auto"/>
        <w:rPr>
          <w:rFonts w:cs="Arial"/>
          <w:iCs/>
        </w:rPr>
      </w:pPr>
      <w:r w:rsidRPr="00E23D6E">
        <w:rPr>
          <w:rFonts w:cs="Arial"/>
          <w:iCs/>
        </w:rPr>
        <w:t>Impact : Ce problème limite l’aspect stratégique de la défense du joueur, car la gestion de la durée du bouclier n’est pas entièrement fonctionnelle.</w:t>
      </w:r>
    </w:p>
    <w:p w14:paraId="5E5DDEB1" w14:textId="77777777" w:rsidR="00E23D6E" w:rsidRPr="00E23D6E" w:rsidRDefault="00E23D6E" w:rsidP="00E23D6E">
      <w:pPr>
        <w:pStyle w:val="Header"/>
        <w:spacing w:line="276" w:lineRule="auto"/>
        <w:ind w:left="1440"/>
        <w:rPr>
          <w:rFonts w:cs="Arial"/>
          <w:iCs/>
        </w:rPr>
      </w:pPr>
    </w:p>
    <w:p w14:paraId="2C61F78B" w14:textId="77777777" w:rsidR="00E23D6E" w:rsidRPr="00E23D6E" w:rsidRDefault="00E23D6E" w:rsidP="00E23D6E">
      <w:pPr>
        <w:pStyle w:val="Header"/>
        <w:numPr>
          <w:ilvl w:val="0"/>
          <w:numId w:val="51"/>
        </w:numPr>
        <w:spacing w:line="276" w:lineRule="auto"/>
        <w:rPr>
          <w:rFonts w:cs="Arial"/>
          <w:iCs/>
        </w:rPr>
      </w:pPr>
      <w:r w:rsidRPr="00E23D6E">
        <w:rPr>
          <w:rFonts w:cs="Arial"/>
          <w:iCs/>
        </w:rPr>
        <w:t>Récupération de PV entre les paliers</w:t>
      </w:r>
    </w:p>
    <w:p w14:paraId="45626CEF" w14:textId="77777777" w:rsidR="00E23D6E" w:rsidRDefault="00E23D6E" w:rsidP="00E23D6E">
      <w:pPr>
        <w:pStyle w:val="Header"/>
        <w:numPr>
          <w:ilvl w:val="1"/>
          <w:numId w:val="51"/>
        </w:numPr>
        <w:spacing w:line="276" w:lineRule="auto"/>
        <w:rPr>
          <w:rFonts w:cs="Arial"/>
          <w:iCs/>
        </w:rPr>
      </w:pPr>
      <w:r w:rsidRPr="00E23D6E">
        <w:rPr>
          <w:rFonts w:cs="Arial"/>
          <w:iCs/>
        </w:rPr>
        <w:t>Problème : Dans la boutique entre les paliers, la fonctionnalité de régénération des points de vie n’est pas active, empêchant le joueur de récupérer sa santé entre les niveaux.</w:t>
      </w:r>
    </w:p>
    <w:p w14:paraId="02488BA2" w14:textId="77777777" w:rsidR="00E23D6E" w:rsidRPr="00E23D6E" w:rsidRDefault="00E23D6E" w:rsidP="00E23D6E">
      <w:pPr>
        <w:pStyle w:val="Header"/>
        <w:spacing w:line="276" w:lineRule="auto"/>
        <w:ind w:left="1440"/>
        <w:rPr>
          <w:rFonts w:cs="Arial"/>
          <w:iCs/>
        </w:rPr>
      </w:pPr>
    </w:p>
    <w:p w14:paraId="6BF9D3B4" w14:textId="77777777" w:rsidR="00E23D6E" w:rsidRDefault="00E23D6E" w:rsidP="00E23D6E">
      <w:pPr>
        <w:pStyle w:val="Header"/>
        <w:numPr>
          <w:ilvl w:val="1"/>
          <w:numId w:val="51"/>
        </w:numPr>
        <w:spacing w:line="276" w:lineRule="auto"/>
        <w:rPr>
          <w:rFonts w:cs="Arial"/>
          <w:iCs/>
        </w:rPr>
      </w:pPr>
      <w:r w:rsidRPr="00E23D6E">
        <w:rPr>
          <w:rFonts w:cs="Arial"/>
          <w:iCs/>
        </w:rPr>
        <w:t>Impact : Cela rend la progression plus difficile, car le joueur ne peut pas regagner de vie et commence chaque palier avec la même quantité de PV qu’au palier précédent.</w:t>
      </w:r>
    </w:p>
    <w:p w14:paraId="78D0B9ED" w14:textId="77777777" w:rsidR="00E23D6E" w:rsidRDefault="00E23D6E" w:rsidP="00E23D6E">
      <w:pPr>
        <w:pStyle w:val="ListParagraph"/>
        <w:rPr>
          <w:rFonts w:cs="Arial"/>
          <w:iCs/>
        </w:rPr>
      </w:pPr>
    </w:p>
    <w:p w14:paraId="048B8DEF" w14:textId="77777777" w:rsidR="00E23D6E" w:rsidRPr="00E23D6E" w:rsidRDefault="00E23D6E" w:rsidP="00E23D6E">
      <w:pPr>
        <w:pStyle w:val="Header"/>
        <w:spacing w:line="276" w:lineRule="auto"/>
        <w:ind w:left="1440"/>
        <w:rPr>
          <w:rFonts w:cs="Arial"/>
          <w:iCs/>
        </w:rPr>
      </w:pPr>
    </w:p>
    <w:p w14:paraId="6A3B9A26" w14:textId="77777777" w:rsidR="00E23D6E" w:rsidRPr="00E23D6E" w:rsidRDefault="00E23D6E" w:rsidP="00E23D6E">
      <w:pPr>
        <w:pStyle w:val="Header"/>
        <w:numPr>
          <w:ilvl w:val="0"/>
          <w:numId w:val="51"/>
        </w:numPr>
        <w:spacing w:line="276" w:lineRule="auto"/>
        <w:rPr>
          <w:rFonts w:cs="Arial"/>
          <w:iCs/>
        </w:rPr>
      </w:pPr>
      <w:r w:rsidRPr="00E23D6E">
        <w:rPr>
          <w:rFonts w:cs="Arial"/>
          <w:iCs/>
        </w:rPr>
        <w:t>Amélioration de PV dans la boutique</w:t>
      </w:r>
    </w:p>
    <w:p w14:paraId="0B958417" w14:textId="77777777" w:rsidR="00E23D6E" w:rsidRDefault="00E23D6E" w:rsidP="00E23D6E">
      <w:pPr>
        <w:pStyle w:val="Header"/>
        <w:numPr>
          <w:ilvl w:val="1"/>
          <w:numId w:val="51"/>
        </w:numPr>
        <w:spacing w:line="276" w:lineRule="auto"/>
        <w:rPr>
          <w:rFonts w:cs="Arial"/>
          <w:iCs/>
        </w:rPr>
      </w:pPr>
      <w:r w:rsidRPr="00E23D6E">
        <w:rPr>
          <w:rFonts w:cs="Arial"/>
          <w:iCs/>
        </w:rPr>
        <w:t>Problème : L’option d’acheter des améliorations de points de vie dans la boutique n’est pas fonctionnelle, privant le joueur d’une possibilité d’augmentation de santé maximale.</w:t>
      </w:r>
    </w:p>
    <w:p w14:paraId="288D6A54" w14:textId="77777777" w:rsidR="00E23D6E" w:rsidRPr="00E23D6E" w:rsidRDefault="00E23D6E" w:rsidP="00E23D6E">
      <w:pPr>
        <w:pStyle w:val="Header"/>
        <w:spacing w:line="276" w:lineRule="auto"/>
        <w:ind w:left="1440"/>
        <w:rPr>
          <w:rFonts w:cs="Arial"/>
          <w:iCs/>
        </w:rPr>
      </w:pPr>
    </w:p>
    <w:p w14:paraId="01F9297F" w14:textId="77777777" w:rsidR="00E23D6E" w:rsidRDefault="00E23D6E" w:rsidP="00E23D6E">
      <w:pPr>
        <w:pStyle w:val="Header"/>
        <w:numPr>
          <w:ilvl w:val="1"/>
          <w:numId w:val="51"/>
        </w:numPr>
        <w:spacing w:line="276" w:lineRule="auto"/>
        <w:rPr>
          <w:rFonts w:cs="Arial"/>
          <w:iCs/>
        </w:rPr>
      </w:pPr>
      <w:r w:rsidRPr="00E23D6E">
        <w:rPr>
          <w:rFonts w:cs="Arial"/>
          <w:iCs/>
        </w:rPr>
        <w:t>Impact : La rejouabilité est affectée, car le joueur ne peut pas développer son personnage en augmentant sa capacité de vie au fil de la progression.</w:t>
      </w:r>
    </w:p>
    <w:p w14:paraId="708EB897" w14:textId="77777777" w:rsidR="00E23D6E" w:rsidRDefault="00E23D6E" w:rsidP="00E23D6E">
      <w:pPr>
        <w:pStyle w:val="ListParagraph"/>
        <w:rPr>
          <w:rFonts w:cs="Arial"/>
          <w:iCs/>
        </w:rPr>
      </w:pPr>
    </w:p>
    <w:p w14:paraId="0B0C43B9" w14:textId="77777777" w:rsidR="00E23D6E" w:rsidRPr="00E23D6E" w:rsidRDefault="00E23D6E" w:rsidP="00E23D6E">
      <w:pPr>
        <w:pStyle w:val="Header"/>
        <w:spacing w:line="276" w:lineRule="auto"/>
        <w:ind w:left="1440"/>
        <w:rPr>
          <w:rFonts w:cs="Arial"/>
          <w:iCs/>
        </w:rPr>
      </w:pPr>
    </w:p>
    <w:p w14:paraId="4EB99705" w14:textId="77777777" w:rsidR="00E23D6E" w:rsidRPr="00E23D6E" w:rsidRDefault="00E23D6E" w:rsidP="00E23D6E">
      <w:pPr>
        <w:pStyle w:val="Header"/>
        <w:numPr>
          <w:ilvl w:val="0"/>
          <w:numId w:val="51"/>
        </w:numPr>
        <w:spacing w:line="276" w:lineRule="auto"/>
        <w:rPr>
          <w:rFonts w:cs="Arial"/>
          <w:iCs/>
          <w:lang w:val="en-US"/>
        </w:rPr>
      </w:pPr>
      <w:r w:rsidRPr="00E23D6E">
        <w:rPr>
          <w:rFonts w:cs="Arial"/>
          <w:iCs/>
          <w:lang w:val="en-US"/>
        </w:rPr>
        <w:t>Arrêt progressif du joueur</w:t>
      </w:r>
    </w:p>
    <w:p w14:paraId="40E38943" w14:textId="77777777" w:rsidR="00E23D6E" w:rsidRDefault="00E23D6E" w:rsidP="00E23D6E">
      <w:pPr>
        <w:pStyle w:val="Header"/>
        <w:numPr>
          <w:ilvl w:val="1"/>
          <w:numId w:val="51"/>
        </w:numPr>
        <w:spacing w:line="276" w:lineRule="auto"/>
        <w:rPr>
          <w:rFonts w:cs="Arial"/>
          <w:iCs/>
        </w:rPr>
      </w:pPr>
      <w:r w:rsidRPr="00E23D6E">
        <w:rPr>
          <w:rFonts w:cs="Arial"/>
          <w:iCs/>
        </w:rPr>
        <w:t>Problème : Lorsque le joueur passe de l’état de déplacement à un état d’arrêt, il devrait ralentir progressivement, mais ce comportement n'est pas implémenté ; le joueur s’arrête immédiatement.</w:t>
      </w:r>
    </w:p>
    <w:p w14:paraId="46402C9C" w14:textId="77777777" w:rsidR="00E23D6E" w:rsidRPr="00E23D6E" w:rsidRDefault="00E23D6E" w:rsidP="00E23D6E">
      <w:pPr>
        <w:pStyle w:val="Header"/>
        <w:spacing w:line="276" w:lineRule="auto"/>
        <w:ind w:left="1440"/>
        <w:rPr>
          <w:rFonts w:cs="Arial"/>
          <w:iCs/>
        </w:rPr>
      </w:pPr>
    </w:p>
    <w:p w14:paraId="7415B623" w14:textId="77777777" w:rsidR="00E23D6E" w:rsidRPr="00E23D6E" w:rsidRDefault="00E23D6E" w:rsidP="00E23D6E">
      <w:pPr>
        <w:pStyle w:val="Header"/>
        <w:numPr>
          <w:ilvl w:val="1"/>
          <w:numId w:val="51"/>
        </w:numPr>
        <w:spacing w:line="276" w:lineRule="auto"/>
        <w:rPr>
          <w:rFonts w:cs="Arial"/>
          <w:iCs/>
        </w:rPr>
      </w:pPr>
      <w:r w:rsidRPr="00E23D6E">
        <w:rPr>
          <w:rFonts w:cs="Arial"/>
          <w:iCs/>
        </w:rPr>
        <w:t>Impact : Ce manque de fluidité dans le mouvement réduit le réalisme du jeu et peut rendre les déplacements moins naturels.</w:t>
      </w:r>
    </w:p>
    <w:p w14:paraId="7FE8487E" w14:textId="77777777" w:rsidR="00AA0785" w:rsidRPr="00E23D6E" w:rsidRDefault="00AA0785" w:rsidP="003E381F">
      <w:pPr>
        <w:pStyle w:val="Header"/>
        <w:spacing w:line="276" w:lineRule="auto"/>
        <w:rPr>
          <w:rFonts w:cs="Arial"/>
          <w:iCs/>
        </w:rPr>
      </w:pPr>
    </w:p>
    <w:p w14:paraId="3E299ABB" w14:textId="77777777" w:rsidR="00E629B0" w:rsidRPr="00E629B0" w:rsidRDefault="00E629B0" w:rsidP="00E629B0">
      <w:bookmarkStart w:id="58" w:name="_Toc25553328"/>
      <w:bookmarkStart w:id="59" w:name="_Toc71703263"/>
    </w:p>
    <w:p w14:paraId="0765FEEA" w14:textId="48DE6959" w:rsidR="00A96F6D" w:rsidRDefault="00A96F6D" w:rsidP="003E381F">
      <w:pPr>
        <w:pStyle w:val="Heading1"/>
        <w:tabs>
          <w:tab w:val="num" w:pos="360"/>
        </w:tabs>
        <w:spacing w:line="276" w:lineRule="auto"/>
      </w:pPr>
      <w:bookmarkStart w:id="60" w:name="_Toc181441948"/>
      <w:r>
        <w:lastRenderedPageBreak/>
        <w:t>L’utilisation de l’IA dans ce projet</w:t>
      </w:r>
      <w:bookmarkEnd w:id="60"/>
    </w:p>
    <w:p w14:paraId="220356F2" w14:textId="77777777" w:rsidR="004E06B2" w:rsidRPr="004E06B2" w:rsidRDefault="004E06B2" w:rsidP="004E06B2"/>
    <w:p w14:paraId="6C4AB0C6" w14:textId="55E52167" w:rsidR="004E06B2" w:rsidRDefault="004E06B2" w:rsidP="004E06B2">
      <w:r w:rsidRPr="004E06B2">
        <w:t>Dans le cadre du développement d</w:t>
      </w:r>
      <w:r>
        <w:t xml:space="preserve">u jeu, </w:t>
      </w:r>
      <w:r w:rsidRPr="004E06B2">
        <w:t>l’IA a été utilisée pour assister dans plusieurs aspects du projet, afin d’optimiser la productivité et d’améliorer la qualité de la documentation et du code.</w:t>
      </w:r>
    </w:p>
    <w:p w14:paraId="6DF20713" w14:textId="77777777" w:rsidR="004E06B2" w:rsidRPr="004E06B2" w:rsidRDefault="004E06B2" w:rsidP="004E06B2"/>
    <w:p w14:paraId="086C8342" w14:textId="3282A4DE" w:rsidR="004E06B2" w:rsidRDefault="004E06B2" w:rsidP="004E06B2">
      <w:pPr>
        <w:numPr>
          <w:ilvl w:val="0"/>
          <w:numId w:val="52"/>
        </w:numPr>
        <w:jc w:val="left"/>
      </w:pPr>
      <w:r w:rsidRPr="004E06B2">
        <w:rPr>
          <w:b/>
          <w:bCs/>
        </w:rPr>
        <w:t>Optimisation du code</w:t>
      </w:r>
      <w:r w:rsidRPr="004E06B2">
        <w:br/>
        <w:t xml:space="preserve">L’IA a été </w:t>
      </w:r>
      <w:r>
        <w:t>trè</w:t>
      </w:r>
      <w:r w:rsidRPr="004E06B2">
        <w:t>s</w:t>
      </w:r>
      <w:r>
        <w:t xml:space="preserve"> utile </w:t>
      </w:r>
      <w:r w:rsidRPr="004E06B2">
        <w:t>pour identifier des moyens d’optimiser certaines parties du code. Elle a suggéré des amélior</w:t>
      </w:r>
      <w:r>
        <w:t>ations sur</w:t>
      </w:r>
      <w:r w:rsidRPr="004E06B2">
        <w:t xml:space="preserve"> la lisibilité, </w:t>
      </w:r>
      <w:r>
        <w:t xml:space="preserve">pour </w:t>
      </w:r>
      <w:r w:rsidRPr="004E06B2">
        <w:t>réduire la complexité et augmenter l'efficacité de certaines fonctions, en particulier dans les systèmes de gestion des entités et les composants de mouvement. Ces suggestions ont permis de rendre le code plus fluide et maintenable</w:t>
      </w:r>
      <w:r>
        <w:t>.</w:t>
      </w:r>
    </w:p>
    <w:p w14:paraId="619C5675" w14:textId="77777777" w:rsidR="004E06B2" w:rsidRPr="004E06B2" w:rsidRDefault="004E06B2" w:rsidP="004E06B2">
      <w:pPr>
        <w:ind w:left="720"/>
        <w:jc w:val="left"/>
      </w:pPr>
    </w:p>
    <w:p w14:paraId="742706F9" w14:textId="7647A190" w:rsidR="004E06B2" w:rsidRDefault="004E06B2" w:rsidP="004E06B2">
      <w:pPr>
        <w:numPr>
          <w:ilvl w:val="0"/>
          <w:numId w:val="52"/>
        </w:numPr>
        <w:jc w:val="left"/>
      </w:pPr>
      <w:r w:rsidRPr="004E06B2">
        <w:rPr>
          <w:b/>
          <w:bCs/>
        </w:rPr>
        <w:t>Aide à la documentation</w:t>
      </w:r>
      <w:r w:rsidRPr="004E06B2">
        <w:br/>
        <w:t>L’IA a également été utilisée pour</w:t>
      </w:r>
      <w:r>
        <w:t xml:space="preserve"> m’aider à</w:t>
      </w:r>
      <w:r w:rsidRPr="004E06B2">
        <w:t xml:space="preserve"> rédiger la documentation du projet, y compris la description des fonctionnalités, </w:t>
      </w:r>
      <w:r>
        <w:t>la formulation de certains</w:t>
      </w:r>
      <w:r w:rsidRPr="004E06B2">
        <w:t xml:space="preserve"> tests d'acceptance</w:t>
      </w:r>
      <w:r>
        <w:t>, etc</w:t>
      </w:r>
      <w:r w:rsidRPr="004E06B2">
        <w:t xml:space="preserve">. En fournissant des formulations claires et organisées, l’IA a contribué à créer une documentation </w:t>
      </w:r>
      <w:r>
        <w:t>plus compré</w:t>
      </w:r>
      <w:r w:rsidRPr="004E06B2">
        <w:t>he</w:t>
      </w:r>
      <w:r>
        <w:t xml:space="preserve">nsible afin de faciliter </w:t>
      </w:r>
      <w:r w:rsidRPr="004E06B2">
        <w:t>la compréhension du projet p</w:t>
      </w:r>
      <w:r>
        <w:t>our les lecteurs de la documentation.</w:t>
      </w:r>
    </w:p>
    <w:p w14:paraId="313FB59D" w14:textId="77777777" w:rsidR="004E06B2" w:rsidRPr="004E06B2" w:rsidRDefault="004E06B2" w:rsidP="004E06B2">
      <w:pPr>
        <w:ind w:left="720"/>
        <w:jc w:val="left"/>
      </w:pPr>
    </w:p>
    <w:p w14:paraId="466FC9BD" w14:textId="0EBFC19B" w:rsidR="004E06B2" w:rsidRPr="004E06B2" w:rsidRDefault="004E06B2" w:rsidP="004E06B2">
      <w:pPr>
        <w:numPr>
          <w:ilvl w:val="0"/>
          <w:numId w:val="52"/>
        </w:numPr>
        <w:jc w:val="left"/>
      </w:pPr>
      <w:r w:rsidRPr="004E06B2">
        <w:rPr>
          <w:b/>
          <w:bCs/>
        </w:rPr>
        <w:t>Création du diagramme de classe avec PlantUML</w:t>
      </w:r>
      <w:r w:rsidRPr="004E06B2">
        <w:br/>
        <w:t xml:space="preserve">Pour la modélisation de l'architecture logicielle, l'IA a aidé à </w:t>
      </w:r>
      <w:r>
        <w:t>convertir le code</w:t>
      </w:r>
      <w:r w:rsidRPr="004E06B2">
        <w:t xml:space="preserve"> </w:t>
      </w:r>
      <w:r>
        <w:t>en un</w:t>
      </w:r>
      <w:r w:rsidRPr="004E06B2">
        <w:t xml:space="preserve"> diagramme de classe en utilisant PlantUML. En fournissant des indications sur la structure des relations entre les classes et les composants, l’IA a permis de générer un diagramme détaillé qui reflète la conception orientée objet du projet. Cela a non seulement simplifié la visualisation de l’architecture mais a aussi permis d’identifier et de corriger certaines incohérences potentielles dans la hiérarchie des classes.</w:t>
      </w:r>
    </w:p>
    <w:p w14:paraId="1CD56C8E" w14:textId="77777777" w:rsidR="00826365" w:rsidRPr="00826365" w:rsidRDefault="00826365" w:rsidP="00826365"/>
    <w:p w14:paraId="0D3211FF" w14:textId="54637AAC" w:rsidR="00AA0785" w:rsidRDefault="00AA0785" w:rsidP="003E381F">
      <w:pPr>
        <w:pStyle w:val="Heading1"/>
        <w:tabs>
          <w:tab w:val="num" w:pos="360"/>
        </w:tabs>
        <w:spacing w:line="276" w:lineRule="auto"/>
      </w:pPr>
      <w:bookmarkStart w:id="61" w:name="_Toc181441949"/>
      <w:r w:rsidRPr="001E530C">
        <w:lastRenderedPageBreak/>
        <w:t>C</w:t>
      </w:r>
      <w:bookmarkEnd w:id="58"/>
      <w:bookmarkEnd w:id="59"/>
      <w:r w:rsidR="00684B3D" w:rsidRPr="001E530C">
        <w:t>onclusions</w:t>
      </w:r>
      <w:bookmarkEnd w:id="61"/>
    </w:p>
    <w:p w14:paraId="1991E80D" w14:textId="0D7FFC70" w:rsidR="00E23D6E" w:rsidRPr="00E23D6E" w:rsidRDefault="00E23D6E" w:rsidP="00E23D6E">
      <w:r w:rsidRPr="00E23D6E">
        <w:t xml:space="preserve">Ce chapitre présente un bilan du projet </w:t>
      </w:r>
      <w:r w:rsidRPr="00E23D6E">
        <w:rPr>
          <w:i/>
          <w:iCs/>
        </w:rPr>
        <w:t>Demon Butcher</w:t>
      </w:r>
      <w:r w:rsidRPr="00E23D6E">
        <w:t>, en examinant les objectifs atteints, les aspects positifs et négatifs, les difficultés rencontrées, et les éventuelles pistes d’évolution pour le futur.</w:t>
      </w:r>
    </w:p>
    <w:p w14:paraId="5CAED411" w14:textId="47987100" w:rsidR="00E23D6E" w:rsidRDefault="00E23D6E" w:rsidP="00E23D6E">
      <w:pPr>
        <w:pStyle w:val="Heading2"/>
        <w:rPr>
          <w:lang w:val="en-US"/>
        </w:rPr>
      </w:pPr>
      <w:bookmarkStart w:id="62" w:name="_Toc181441950"/>
      <w:r w:rsidRPr="00E23D6E">
        <w:rPr>
          <w:lang w:val="en-US"/>
        </w:rPr>
        <w:t>Objectifs atteints / non-atteints</w:t>
      </w:r>
      <w:bookmarkEnd w:id="62"/>
    </w:p>
    <w:p w14:paraId="692E4C23" w14:textId="77777777" w:rsidR="00E23D6E" w:rsidRPr="00E23D6E" w:rsidRDefault="00E23D6E" w:rsidP="00E23D6E">
      <w:pPr>
        <w:rPr>
          <w:lang w:val="en-US"/>
        </w:rPr>
      </w:pPr>
    </w:p>
    <w:p w14:paraId="15C9A969" w14:textId="50E44A88" w:rsidR="00E23D6E" w:rsidRDefault="00E23D6E" w:rsidP="00E23D6E">
      <w:pPr>
        <w:numPr>
          <w:ilvl w:val="0"/>
          <w:numId w:val="47"/>
        </w:numPr>
      </w:pPr>
      <w:r w:rsidRPr="00E23D6E">
        <w:rPr>
          <w:b/>
          <w:bCs/>
        </w:rPr>
        <w:t>Objectifs atteints</w:t>
      </w:r>
      <w:r w:rsidRPr="00E23D6E">
        <w:t xml:space="preserve"> : La majorité des objectifs fixés au départ ont été atteints. Le jeu est opérationnel avec des fonctionnalités de base comme les déplacements, les attaques</w:t>
      </w:r>
      <w:r w:rsidR="004E06B2">
        <w:t xml:space="preserve"> et</w:t>
      </w:r>
      <w:r w:rsidRPr="00E23D6E">
        <w:t xml:space="preserve"> les défenses. Les ennemis possèdent des comportements distincts, et toutes les entités essentielles du jeu sont représentées par des sprites.</w:t>
      </w:r>
    </w:p>
    <w:p w14:paraId="6937DCB3" w14:textId="77777777" w:rsidR="00E23D6E" w:rsidRPr="00E23D6E" w:rsidRDefault="00E23D6E" w:rsidP="00E23D6E">
      <w:pPr>
        <w:ind w:left="720"/>
      </w:pPr>
    </w:p>
    <w:p w14:paraId="7474E853" w14:textId="2B0F7170" w:rsidR="00E23D6E" w:rsidRDefault="00E23D6E" w:rsidP="00E23D6E">
      <w:pPr>
        <w:numPr>
          <w:ilvl w:val="0"/>
          <w:numId w:val="47"/>
        </w:numPr>
      </w:pPr>
      <w:r w:rsidRPr="00E23D6E">
        <w:rPr>
          <w:b/>
          <w:bCs/>
        </w:rPr>
        <w:t>Objectifs non-atteints</w:t>
      </w:r>
      <w:r w:rsidRPr="00E23D6E">
        <w:t xml:space="preserve"> : Quelques fonctionnalités secondaires, comme des améliorations avancées en magasin ou des événements spécifiques déclenchés par la santé, n’ont pas été totalement intégrées en raison de contraintes de temps.</w:t>
      </w:r>
    </w:p>
    <w:p w14:paraId="732D1213" w14:textId="77777777" w:rsidR="00E23D6E" w:rsidRPr="00E23D6E" w:rsidRDefault="00E23D6E" w:rsidP="00E23D6E">
      <w:pPr>
        <w:ind w:left="720"/>
      </w:pPr>
    </w:p>
    <w:p w14:paraId="4401B5CA" w14:textId="77777777" w:rsidR="00E23D6E" w:rsidRDefault="00E23D6E" w:rsidP="00E23D6E">
      <w:pPr>
        <w:pStyle w:val="Heading2"/>
        <w:rPr>
          <w:lang w:val="en-US"/>
        </w:rPr>
      </w:pPr>
      <w:bookmarkStart w:id="63" w:name="_Toc181441951"/>
      <w:r w:rsidRPr="00E23D6E">
        <w:rPr>
          <w:lang w:val="en-US"/>
        </w:rPr>
        <w:t>Points positifs / négatifs</w:t>
      </w:r>
      <w:bookmarkEnd w:id="63"/>
    </w:p>
    <w:p w14:paraId="32356845" w14:textId="77777777" w:rsidR="00E23D6E" w:rsidRPr="00E23D6E" w:rsidRDefault="00E23D6E" w:rsidP="00E23D6E">
      <w:pPr>
        <w:rPr>
          <w:lang w:val="en-US"/>
        </w:rPr>
      </w:pPr>
    </w:p>
    <w:p w14:paraId="10A7D92F" w14:textId="77777777" w:rsidR="00E23D6E" w:rsidRDefault="00E23D6E" w:rsidP="00E23D6E">
      <w:pPr>
        <w:numPr>
          <w:ilvl w:val="0"/>
          <w:numId w:val="48"/>
        </w:numPr>
      </w:pPr>
      <w:r w:rsidRPr="00E23D6E">
        <w:rPr>
          <w:b/>
          <w:bCs/>
        </w:rPr>
        <w:t>Points positifs</w:t>
      </w:r>
      <w:r w:rsidRPr="00E23D6E">
        <w:t xml:space="preserve"> : Le projet a permis de mettre en place une architecture modulaire grâce au système basé sur les composants (CBS), rendant le code plus flexible et maintenable. L’utilisation de Monogame pour le rendu graphique a permis d’obtenir des visuels fluides, et les tests d’acceptance ont confirmé que chaque entité était bien représentée et fonctionnelle.</w:t>
      </w:r>
    </w:p>
    <w:p w14:paraId="5B674ECA" w14:textId="77777777" w:rsidR="004E06B2" w:rsidRPr="00E23D6E" w:rsidRDefault="004E06B2" w:rsidP="004E06B2">
      <w:pPr>
        <w:ind w:left="720"/>
      </w:pPr>
    </w:p>
    <w:p w14:paraId="1243888A" w14:textId="01DFB29A" w:rsidR="00E23D6E" w:rsidRDefault="00E23D6E" w:rsidP="00E23D6E">
      <w:pPr>
        <w:numPr>
          <w:ilvl w:val="0"/>
          <w:numId w:val="48"/>
        </w:numPr>
      </w:pPr>
      <w:r w:rsidRPr="00E23D6E">
        <w:rPr>
          <w:b/>
          <w:bCs/>
        </w:rPr>
        <w:t>Points négatifs</w:t>
      </w:r>
      <w:r w:rsidRPr="00E23D6E">
        <w:t xml:space="preserve"> : Quelques limitations graphiques liées à l’utilisation de Monogame ont restreint la qualité visuelle et les effets avancés du jeu. De plus, le temps consacré à certains aspects techniques a réduit la possibilité d’ajouter des fonctionnalités supplémentaires</w:t>
      </w:r>
      <w:r w:rsidR="004E06B2">
        <w:t>.</w:t>
      </w:r>
    </w:p>
    <w:p w14:paraId="6D16C097" w14:textId="77777777" w:rsidR="00E23D6E" w:rsidRPr="00E23D6E" w:rsidRDefault="00E23D6E" w:rsidP="00E23D6E">
      <w:pPr>
        <w:ind w:left="720"/>
      </w:pPr>
    </w:p>
    <w:p w14:paraId="43D9CCE8" w14:textId="77777777" w:rsidR="00E23D6E" w:rsidRDefault="00E23D6E" w:rsidP="00E23D6E">
      <w:pPr>
        <w:pStyle w:val="Heading2"/>
        <w:rPr>
          <w:lang w:val="en-US"/>
        </w:rPr>
      </w:pPr>
      <w:bookmarkStart w:id="64" w:name="_Toc181441952"/>
      <w:r w:rsidRPr="00E23D6E">
        <w:rPr>
          <w:lang w:val="en-US"/>
        </w:rPr>
        <w:t>Difficultés particulières</w:t>
      </w:r>
      <w:bookmarkEnd w:id="64"/>
    </w:p>
    <w:p w14:paraId="53FFDEA3" w14:textId="77777777" w:rsidR="00E23D6E" w:rsidRPr="00E23D6E" w:rsidRDefault="00E23D6E" w:rsidP="00E23D6E">
      <w:pPr>
        <w:rPr>
          <w:lang w:val="en-US"/>
        </w:rPr>
      </w:pPr>
    </w:p>
    <w:p w14:paraId="374424B4" w14:textId="7DD3770A" w:rsidR="00E23D6E" w:rsidRPr="00E23D6E" w:rsidRDefault="00E23D6E" w:rsidP="004E06B2">
      <w:pPr>
        <w:numPr>
          <w:ilvl w:val="0"/>
          <w:numId w:val="49"/>
        </w:numPr>
      </w:pPr>
      <w:r w:rsidRPr="00E23D6E">
        <w:rPr>
          <w:b/>
          <w:bCs/>
        </w:rPr>
        <w:t>Gestion des collisions et des déplacements</w:t>
      </w:r>
      <w:r w:rsidRPr="00E23D6E">
        <w:t xml:space="preserve"> : La mise en place d'un système de gestion de collisions efficace a nécessité des ajustements pour s'assurer que les entités ne traversent pas les limites du terrain de jeu, et les déplacements adaptatifs des ennemis ont présenté des défis techniques pour éviter les obstacles sans trop ralentir les performances.</w:t>
      </w:r>
    </w:p>
    <w:p w14:paraId="5BA1D491" w14:textId="77777777" w:rsidR="00E23D6E" w:rsidRDefault="00E23D6E" w:rsidP="00E23D6E">
      <w:pPr>
        <w:pStyle w:val="Heading2"/>
      </w:pPr>
      <w:bookmarkStart w:id="65" w:name="_Toc181441953"/>
      <w:r w:rsidRPr="00E23D6E">
        <w:t>Suites possibles pour le projet (évolutions &amp; améliorations)</w:t>
      </w:r>
      <w:bookmarkEnd w:id="65"/>
    </w:p>
    <w:p w14:paraId="7C0BEDF9" w14:textId="77777777" w:rsidR="00E23D6E" w:rsidRPr="00E23D6E" w:rsidRDefault="00E23D6E" w:rsidP="00E23D6E"/>
    <w:p w14:paraId="6A64AF4A" w14:textId="77777777" w:rsidR="00E23D6E" w:rsidRDefault="00E23D6E" w:rsidP="00E23D6E">
      <w:pPr>
        <w:numPr>
          <w:ilvl w:val="0"/>
          <w:numId w:val="50"/>
        </w:numPr>
      </w:pPr>
      <w:r w:rsidRPr="00E23D6E">
        <w:rPr>
          <w:b/>
          <w:bCs/>
        </w:rPr>
        <w:t>Ajout de nouveaux types d’ennemis</w:t>
      </w:r>
      <w:r w:rsidRPr="00E23D6E">
        <w:t xml:space="preserve"> : Des ennemis avec des comportements spécifiques ou des capacités uniques (par exemple, des tirs de zone ou des attaques de mêlée renforcées) pourraient être ajoutés pour diversifier les défis du jeu.</w:t>
      </w:r>
    </w:p>
    <w:p w14:paraId="31DC3A86" w14:textId="77777777" w:rsidR="00E23D6E" w:rsidRPr="00E23D6E" w:rsidRDefault="00E23D6E" w:rsidP="00E23D6E">
      <w:pPr>
        <w:ind w:left="720"/>
      </w:pPr>
    </w:p>
    <w:p w14:paraId="33A5AA50" w14:textId="77777777" w:rsidR="00E23D6E" w:rsidRDefault="00E23D6E" w:rsidP="00E23D6E">
      <w:pPr>
        <w:numPr>
          <w:ilvl w:val="0"/>
          <w:numId w:val="50"/>
        </w:numPr>
      </w:pPr>
      <w:r w:rsidRPr="00E23D6E">
        <w:rPr>
          <w:b/>
          <w:bCs/>
        </w:rPr>
        <w:lastRenderedPageBreak/>
        <w:t>Améliorations du système de santé</w:t>
      </w:r>
      <w:r w:rsidRPr="00E23D6E">
        <w:t xml:space="preserve"> : Introduire des capacités de régénération, des objets de soin temporaires, et des boosts de santé dans la boutique entre les niveaux pourrait enrichir les options de survie pour le joueur.</w:t>
      </w:r>
    </w:p>
    <w:p w14:paraId="5977BEE5" w14:textId="77777777" w:rsidR="00E23D6E" w:rsidRPr="00E23D6E" w:rsidRDefault="00E23D6E" w:rsidP="00E23D6E">
      <w:pPr>
        <w:ind w:left="720"/>
      </w:pPr>
    </w:p>
    <w:p w14:paraId="75837F46" w14:textId="77777777" w:rsidR="00E23D6E" w:rsidRDefault="00E23D6E" w:rsidP="00E23D6E">
      <w:pPr>
        <w:numPr>
          <w:ilvl w:val="0"/>
          <w:numId w:val="50"/>
        </w:numPr>
      </w:pPr>
      <w:r w:rsidRPr="00E23D6E">
        <w:rPr>
          <w:b/>
          <w:bCs/>
        </w:rPr>
        <w:t>Optimisation graphique et visuelle</w:t>
      </w:r>
      <w:r w:rsidRPr="00E23D6E">
        <w:t xml:space="preserve"> : Intégrer des effets graphiques plus avancés, comme des explosions ou des animations de destruction, rendrait le jeu plus immersif et visuellement attractif.</w:t>
      </w:r>
    </w:p>
    <w:p w14:paraId="309F2D17" w14:textId="77777777" w:rsidR="00E23D6E" w:rsidRPr="00E23D6E" w:rsidRDefault="00E23D6E" w:rsidP="00E23D6E">
      <w:pPr>
        <w:ind w:left="720"/>
      </w:pPr>
    </w:p>
    <w:p w14:paraId="50B693D2" w14:textId="73134AE0" w:rsidR="00E23D6E" w:rsidRDefault="00E23D6E" w:rsidP="00E23D6E">
      <w:pPr>
        <w:numPr>
          <w:ilvl w:val="0"/>
          <w:numId w:val="50"/>
        </w:numPr>
      </w:pPr>
      <w:r w:rsidRPr="00E23D6E">
        <w:rPr>
          <w:b/>
          <w:bCs/>
        </w:rPr>
        <w:t>Évolution vers un mode multijoueur</w:t>
      </w:r>
      <w:r w:rsidRPr="00E23D6E">
        <w:t xml:space="preserve"> : Un mode coopératif où deux joueurs peuvent combattre ensemble pourrait être envisagé</w:t>
      </w:r>
      <w:r>
        <w:t>.</w:t>
      </w:r>
    </w:p>
    <w:p w14:paraId="0F8CD2B3" w14:textId="77777777" w:rsidR="00E23D6E" w:rsidRDefault="00E23D6E" w:rsidP="00E23D6E">
      <w:pPr>
        <w:pStyle w:val="ListParagraph"/>
      </w:pPr>
    </w:p>
    <w:p w14:paraId="1F86C052" w14:textId="77777777" w:rsidR="00E23D6E" w:rsidRPr="00E23D6E" w:rsidRDefault="00E23D6E" w:rsidP="00E23D6E"/>
    <w:p w14:paraId="77F34808" w14:textId="1E9FA4F9" w:rsidR="00591119" w:rsidRPr="00E23D6E" w:rsidRDefault="00E23D6E" w:rsidP="00E23D6E">
      <w:pPr>
        <w:rPr>
          <w:szCs w:val="14"/>
        </w:rPr>
      </w:pPr>
      <w:r>
        <w:t>En résumé</w:t>
      </w:r>
      <w:r w:rsidRPr="00E23D6E">
        <w:t>, le pr</w:t>
      </w:r>
      <w:r>
        <w:t xml:space="preserve">ojet </w:t>
      </w:r>
      <w:r w:rsidRPr="00E23D6E">
        <w:t>a atteint la plupart de ses objectifs principaux et offre une base solide pour de futures améliorations. Les aspects techniques et les fonctionnalités de gameplay de base sont bien en place, et les évolutions envisagées pourraient apporter une nouvelle profondeur à l’expérience de jeu.</w:t>
      </w:r>
    </w:p>
    <w:p w14:paraId="0B7BA3FE" w14:textId="77777777" w:rsidR="00AA0785" w:rsidRPr="001E530C" w:rsidRDefault="00AA0785" w:rsidP="003E381F">
      <w:pPr>
        <w:pStyle w:val="Heading1"/>
        <w:tabs>
          <w:tab w:val="num" w:pos="360"/>
        </w:tabs>
        <w:spacing w:line="276" w:lineRule="auto"/>
      </w:pPr>
      <w:bookmarkStart w:id="66" w:name="_Toc71703264"/>
      <w:bookmarkStart w:id="67" w:name="_Toc181441954"/>
      <w:r w:rsidRPr="001E530C">
        <w:lastRenderedPageBreak/>
        <w:t>A</w:t>
      </w:r>
      <w:bookmarkEnd w:id="66"/>
      <w:r w:rsidR="00684B3D" w:rsidRPr="001E530C">
        <w:t>nnexes</w:t>
      </w:r>
      <w:bookmarkEnd w:id="67"/>
    </w:p>
    <w:p w14:paraId="2B3A35A6" w14:textId="77777777" w:rsidR="00AA0785" w:rsidRDefault="00AA0785" w:rsidP="003E381F">
      <w:pPr>
        <w:pStyle w:val="Heading2"/>
        <w:spacing w:line="276" w:lineRule="auto"/>
        <w:rPr>
          <w:iCs/>
        </w:rPr>
      </w:pPr>
      <w:bookmarkStart w:id="68" w:name="_Toc25553330"/>
      <w:bookmarkStart w:id="69" w:name="_Toc71703266"/>
      <w:bookmarkStart w:id="70" w:name="_Toc181441955"/>
      <w:r w:rsidRPr="001E530C">
        <w:rPr>
          <w:iCs/>
        </w:rPr>
        <w:t xml:space="preserve">Journal de </w:t>
      </w:r>
      <w:bookmarkEnd w:id="68"/>
      <w:bookmarkEnd w:id="69"/>
      <w:r w:rsidR="009D368F" w:rsidRPr="001E530C">
        <w:rPr>
          <w:iCs/>
        </w:rPr>
        <w:t>travail</w:t>
      </w:r>
      <w:bookmarkEnd w:id="70"/>
    </w:p>
    <w:p w14:paraId="4D428753" w14:textId="77777777" w:rsidR="00E23D6E" w:rsidRPr="00E23D6E" w:rsidRDefault="00E23D6E" w:rsidP="00E23D6E"/>
    <w:p w14:paraId="7328DC7F" w14:textId="60C9C5A8" w:rsidR="00AA0785" w:rsidRDefault="00E23D6E" w:rsidP="003E381F">
      <w:pPr>
        <w:spacing w:line="276" w:lineRule="auto"/>
      </w:pPr>
      <w:r>
        <w:t>Le journal de travail se trouve dans « </w:t>
      </w:r>
      <w:r w:rsidRPr="00E23D6E">
        <w:t>POO\docs</w:t>
      </w:r>
      <w:r>
        <w:t>\</w:t>
      </w:r>
      <w:r w:rsidRPr="00E23D6E">
        <w:t>T-P_ShootMeUp-ESR-FinalJdT.pdf</w:t>
      </w:r>
      <w:r>
        <w:t> ».</w:t>
      </w:r>
    </w:p>
    <w:p w14:paraId="0D6E6FCC" w14:textId="77777777" w:rsidR="00E23D6E" w:rsidRDefault="00E23D6E" w:rsidP="003E381F">
      <w:pPr>
        <w:spacing w:line="276" w:lineRule="auto"/>
      </w:pPr>
    </w:p>
    <w:sectPr w:rsidR="00E23D6E" w:rsidSect="0005666F">
      <w:headerReference w:type="default" r:id="rId23"/>
      <w:footerReference w:type="default" r:id="rId24"/>
      <w:pgSz w:w="11906" w:h="16838" w:code="9"/>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DE691" w14:textId="77777777" w:rsidR="00CD0B70" w:rsidRPr="001E530C" w:rsidRDefault="00CD0B70">
      <w:r w:rsidRPr="001E530C">
        <w:separator/>
      </w:r>
    </w:p>
  </w:endnote>
  <w:endnote w:type="continuationSeparator" w:id="0">
    <w:p w14:paraId="2A3C86D3" w14:textId="77777777" w:rsidR="00CD0B70" w:rsidRPr="001E530C" w:rsidRDefault="00CD0B70">
      <w:r w:rsidRPr="001E530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382DE" w14:textId="77777777" w:rsidR="00F53ED8" w:rsidRPr="001E530C" w:rsidRDefault="00265744">
    <w:pPr>
      <w:pStyle w:val="Footer"/>
      <w:pBdr>
        <w:top w:val="single" w:sz="4" w:space="1" w:color="auto"/>
      </w:pBdr>
      <w:rPr>
        <w:sz w:val="16"/>
        <w:szCs w:val="16"/>
      </w:rPr>
    </w:pPr>
    <w:r w:rsidRPr="001E530C">
      <w:rPr>
        <w:sz w:val="16"/>
        <w:szCs w:val="16"/>
      </w:rPr>
      <w:t>i-CQ VD Octobre 2010</w:t>
    </w:r>
    <w:r w:rsidR="00F53ED8" w:rsidRPr="001E530C">
      <w:rPr>
        <w:sz w:val="16"/>
        <w:szCs w:val="16"/>
      </w:rPr>
      <w:tab/>
    </w:r>
    <w:r w:rsidR="00F53ED8" w:rsidRPr="001E530C">
      <w:rPr>
        <w:rStyle w:val="PageNumber"/>
        <w:sz w:val="16"/>
        <w:szCs w:val="16"/>
      </w:rPr>
      <w:fldChar w:fldCharType="begin"/>
    </w:r>
    <w:r w:rsidR="00F53ED8" w:rsidRPr="001E530C">
      <w:rPr>
        <w:rStyle w:val="PageNumber"/>
        <w:sz w:val="16"/>
        <w:szCs w:val="16"/>
      </w:rPr>
      <w:instrText xml:space="preserve"> PAGE </w:instrText>
    </w:r>
    <w:r w:rsidR="00F53ED8" w:rsidRPr="001E530C">
      <w:rPr>
        <w:rStyle w:val="PageNumber"/>
        <w:sz w:val="16"/>
        <w:szCs w:val="16"/>
      </w:rPr>
      <w:fldChar w:fldCharType="separate"/>
    </w:r>
    <w:r w:rsidR="00933151" w:rsidRPr="001E530C">
      <w:rPr>
        <w:rStyle w:val="PageNumber"/>
        <w:sz w:val="16"/>
        <w:szCs w:val="16"/>
      </w:rPr>
      <w:t>2</w:t>
    </w:r>
    <w:r w:rsidR="00F53ED8" w:rsidRPr="001E530C">
      <w:rPr>
        <w:rStyle w:val="PageNumber"/>
        <w:sz w:val="16"/>
        <w:szCs w:val="16"/>
      </w:rPr>
      <w:fldChar w:fldCharType="end"/>
    </w:r>
    <w:r w:rsidR="00F53ED8" w:rsidRPr="001E530C">
      <w:rPr>
        <w:sz w:val="16"/>
        <w:szCs w:val="16"/>
      </w:rPr>
      <w:tab/>
    </w:r>
    <w:r w:rsidRPr="001E530C">
      <w:rPr>
        <w:sz w:val="16"/>
        <w:szCs w:val="16"/>
      </w:rPr>
      <w:t>Dernière modif : 02.12.2010</w:t>
    </w:r>
    <w:r w:rsidR="00F53ED8" w:rsidRPr="001E530C">
      <w:rPr>
        <w:rStyle w:val="PageNumbe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3A534" w14:textId="77777777" w:rsidR="00CD0B70" w:rsidRPr="001E530C" w:rsidRDefault="00CD0B70">
      <w:r w:rsidRPr="001E530C">
        <w:separator/>
      </w:r>
    </w:p>
  </w:footnote>
  <w:footnote w:type="continuationSeparator" w:id="0">
    <w:p w14:paraId="77D50C73" w14:textId="77777777" w:rsidR="00CD0B70" w:rsidRPr="001E530C" w:rsidRDefault="00CD0B70">
      <w:r w:rsidRPr="001E530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2BD1" w14:textId="77777777" w:rsidR="00F53ED8" w:rsidRPr="001E530C" w:rsidRDefault="00265744" w:rsidP="00265744">
    <w:pPr>
      <w:pStyle w:val="Header"/>
      <w:rPr>
        <w:rFonts w:cs="Arial"/>
        <w:szCs w:val="24"/>
      </w:rPr>
    </w:pPr>
    <w:r w:rsidRPr="001E530C">
      <w:rPr>
        <w:rFonts w:cs="Arial"/>
        <w:b/>
        <w:bCs/>
        <w:szCs w:val="24"/>
      </w:rPr>
      <w:t>ANNEXE 3</w:t>
    </w:r>
    <w:r w:rsidRPr="001E530C">
      <w:rPr>
        <w:rFonts w:cs="Arial"/>
        <w:b/>
        <w:bCs/>
        <w:szCs w:val="24"/>
      </w:rPr>
      <w:tab/>
      <w:t>Dossier de projet</w:t>
    </w:r>
    <w:r w:rsidRPr="001E530C">
      <w:rPr>
        <w:rFonts w:cs="Arial"/>
        <w:b/>
        <w:bCs/>
        <w:szCs w:val="24"/>
      </w:rPr>
      <w:tab/>
      <w:t>TPI</w:t>
    </w:r>
  </w:p>
  <w:p w14:paraId="119DB616" w14:textId="77777777" w:rsidR="00F53ED8" w:rsidRPr="001E530C" w:rsidRDefault="00F53ED8">
    <w:pPr>
      <w:pStyle w:val="Header"/>
      <w:pBdr>
        <w:bottom w:val="single" w:sz="4" w:space="1" w:color="auto"/>
      </w:pBdr>
      <w:rPr>
        <w:sz w:val="32"/>
      </w:rPr>
    </w:pPr>
  </w:p>
  <w:p w14:paraId="6A5F3691" w14:textId="77777777" w:rsidR="00F53ED8" w:rsidRPr="001E530C" w:rsidRDefault="00F53ED8">
    <w:pPr>
      <w:pStyle w:val="Header"/>
      <w:rPr>
        <w:sz w:val="16"/>
        <w:szCs w:val="16"/>
      </w:rPr>
    </w:pPr>
  </w:p>
  <w:p w14:paraId="61BD4AF1" w14:textId="77777777" w:rsidR="00F53ED8" w:rsidRPr="001E530C"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CE4409C"/>
    <w:multiLevelType w:val="hybridMultilevel"/>
    <w:tmpl w:val="119CF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133EC"/>
    <w:multiLevelType w:val="hybridMultilevel"/>
    <w:tmpl w:val="443C2380"/>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AA228A"/>
    <w:multiLevelType w:val="hybridMultilevel"/>
    <w:tmpl w:val="F328F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CD6D40"/>
    <w:multiLevelType w:val="multilevel"/>
    <w:tmpl w:val="1C9C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81E6B0D"/>
    <w:multiLevelType w:val="hybridMultilevel"/>
    <w:tmpl w:val="5336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C53470D"/>
    <w:multiLevelType w:val="multilevel"/>
    <w:tmpl w:val="1A42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F50323"/>
    <w:multiLevelType w:val="hybridMultilevel"/>
    <w:tmpl w:val="8AB258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810AF"/>
    <w:multiLevelType w:val="hybridMultilevel"/>
    <w:tmpl w:val="BFC4668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E52710"/>
    <w:multiLevelType w:val="hybridMultilevel"/>
    <w:tmpl w:val="B942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27B346D0"/>
    <w:multiLevelType w:val="hybridMultilevel"/>
    <w:tmpl w:val="A310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0D47AB"/>
    <w:multiLevelType w:val="hybridMultilevel"/>
    <w:tmpl w:val="C2722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344F0A1D"/>
    <w:multiLevelType w:val="hybridMultilevel"/>
    <w:tmpl w:val="8AFA2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15679"/>
    <w:multiLevelType w:val="hybridMultilevel"/>
    <w:tmpl w:val="E5DE1C8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BD13F7"/>
    <w:multiLevelType w:val="hybridMultilevel"/>
    <w:tmpl w:val="0FF20EB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246B1E"/>
    <w:multiLevelType w:val="multilevel"/>
    <w:tmpl w:val="5DF4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444E3080"/>
    <w:multiLevelType w:val="hybridMultilevel"/>
    <w:tmpl w:val="99D87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5A2239"/>
    <w:multiLevelType w:val="multilevel"/>
    <w:tmpl w:val="2716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AE6316"/>
    <w:multiLevelType w:val="multilevel"/>
    <w:tmpl w:val="130C0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3934C8"/>
    <w:multiLevelType w:val="multilevel"/>
    <w:tmpl w:val="1C1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C3466D"/>
    <w:multiLevelType w:val="multilevel"/>
    <w:tmpl w:val="FD84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81475"/>
    <w:multiLevelType w:val="hybridMultilevel"/>
    <w:tmpl w:val="0A105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3AA605D"/>
    <w:multiLevelType w:val="multilevel"/>
    <w:tmpl w:val="357C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9B25AF0"/>
    <w:multiLevelType w:val="hybridMultilevel"/>
    <w:tmpl w:val="CE4E0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59494C"/>
    <w:multiLevelType w:val="multilevel"/>
    <w:tmpl w:val="4510F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B576829"/>
    <w:multiLevelType w:val="multilevel"/>
    <w:tmpl w:val="8164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3447D3"/>
    <w:multiLevelType w:val="multilevel"/>
    <w:tmpl w:val="95AC92F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7770A4C"/>
    <w:multiLevelType w:val="multilevel"/>
    <w:tmpl w:val="7D34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E55599"/>
    <w:multiLevelType w:val="hybridMultilevel"/>
    <w:tmpl w:val="C27221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5C46CA"/>
    <w:multiLevelType w:val="hybridMultilevel"/>
    <w:tmpl w:val="E77ADE20"/>
    <w:lvl w:ilvl="0" w:tplc="2C9EF8E2">
      <w:start w:val="1"/>
      <w:numFmt w:val="bullet"/>
      <w:lvlText w:val="●"/>
      <w:lvlJc w:val="left"/>
      <w:pPr>
        <w:ind w:left="720" w:hanging="360"/>
      </w:pPr>
    </w:lvl>
    <w:lvl w:ilvl="1" w:tplc="94AAE73E">
      <w:start w:val="1"/>
      <w:numFmt w:val="bullet"/>
      <w:lvlText w:val="○"/>
      <w:lvlJc w:val="left"/>
      <w:pPr>
        <w:ind w:left="1440" w:hanging="360"/>
      </w:pPr>
    </w:lvl>
    <w:lvl w:ilvl="2" w:tplc="D3E817B0">
      <w:start w:val="1"/>
      <w:numFmt w:val="bullet"/>
      <w:lvlText w:val="■"/>
      <w:lvlJc w:val="left"/>
      <w:pPr>
        <w:ind w:left="2160" w:hanging="360"/>
      </w:pPr>
    </w:lvl>
    <w:lvl w:ilvl="3" w:tplc="16C047E6">
      <w:start w:val="1"/>
      <w:numFmt w:val="bullet"/>
      <w:lvlText w:val="●"/>
      <w:lvlJc w:val="left"/>
      <w:pPr>
        <w:ind w:left="2880" w:hanging="360"/>
      </w:pPr>
    </w:lvl>
    <w:lvl w:ilvl="4" w:tplc="CD3E812A">
      <w:start w:val="1"/>
      <w:numFmt w:val="bullet"/>
      <w:lvlText w:val="○"/>
      <w:lvlJc w:val="left"/>
      <w:pPr>
        <w:ind w:left="3600" w:hanging="360"/>
      </w:pPr>
    </w:lvl>
    <w:lvl w:ilvl="5" w:tplc="8B6E6EE8">
      <w:start w:val="1"/>
      <w:numFmt w:val="bullet"/>
      <w:lvlText w:val="■"/>
      <w:lvlJc w:val="left"/>
      <w:pPr>
        <w:ind w:left="4320" w:hanging="360"/>
      </w:pPr>
    </w:lvl>
    <w:lvl w:ilvl="6" w:tplc="4334A64C">
      <w:start w:val="1"/>
      <w:numFmt w:val="bullet"/>
      <w:lvlText w:val="●"/>
      <w:lvlJc w:val="left"/>
      <w:pPr>
        <w:ind w:left="5040" w:hanging="360"/>
      </w:pPr>
    </w:lvl>
    <w:lvl w:ilvl="7" w:tplc="56F2DB42">
      <w:start w:val="1"/>
      <w:numFmt w:val="bullet"/>
      <w:lvlText w:val="●"/>
      <w:lvlJc w:val="left"/>
      <w:pPr>
        <w:ind w:left="5760" w:hanging="360"/>
      </w:pPr>
    </w:lvl>
    <w:lvl w:ilvl="8" w:tplc="2D50ACA2">
      <w:start w:val="1"/>
      <w:numFmt w:val="bullet"/>
      <w:lvlText w:val="●"/>
      <w:lvlJc w:val="left"/>
      <w:pPr>
        <w:ind w:left="6480" w:hanging="360"/>
      </w:pPr>
    </w:lvl>
  </w:abstractNum>
  <w:abstractNum w:abstractNumId="4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1" w15:restartNumberingAfterBreak="0">
    <w:nsid w:val="724E67FA"/>
    <w:multiLevelType w:val="hybridMultilevel"/>
    <w:tmpl w:val="3BE8A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A3B15"/>
    <w:multiLevelType w:val="hybridMultilevel"/>
    <w:tmpl w:val="CDCC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7793DB6"/>
    <w:multiLevelType w:val="hybridMultilevel"/>
    <w:tmpl w:val="7E423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3B52F9"/>
    <w:multiLevelType w:val="multilevel"/>
    <w:tmpl w:val="BCF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277"/>
        </w:tabs>
        <w:ind w:left="2277"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8" w15:restartNumberingAfterBreak="0">
    <w:nsid w:val="7D9F1C7E"/>
    <w:multiLevelType w:val="multilevel"/>
    <w:tmpl w:val="AE76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7E671A47"/>
    <w:multiLevelType w:val="multilevel"/>
    <w:tmpl w:val="B40E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A112D5"/>
    <w:multiLevelType w:val="hybridMultilevel"/>
    <w:tmpl w:val="9D10FB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7289874">
    <w:abstractNumId w:val="47"/>
  </w:num>
  <w:num w:numId="2" w16cid:durableId="599216724">
    <w:abstractNumId w:val="0"/>
  </w:num>
  <w:num w:numId="3" w16cid:durableId="1047338048">
    <w:abstractNumId w:val="8"/>
  </w:num>
  <w:num w:numId="4" w16cid:durableId="1153595528">
    <w:abstractNumId w:val="43"/>
  </w:num>
  <w:num w:numId="5" w16cid:durableId="262230365">
    <w:abstractNumId w:val="30"/>
  </w:num>
  <w:num w:numId="6" w16cid:durableId="1346781818">
    <w:abstractNumId w:val="13"/>
  </w:num>
  <w:num w:numId="7" w16cid:durableId="218633363">
    <w:abstractNumId w:val="32"/>
  </w:num>
  <w:num w:numId="8" w16cid:durableId="1177572034">
    <w:abstractNumId w:val="49"/>
  </w:num>
  <w:num w:numId="9" w16cid:durableId="444692408">
    <w:abstractNumId w:val="6"/>
  </w:num>
  <w:num w:numId="10" w16cid:durableId="1755592496">
    <w:abstractNumId w:val="21"/>
  </w:num>
  <w:num w:numId="11" w16cid:durableId="2073967927">
    <w:abstractNumId w:val="29"/>
  </w:num>
  <w:num w:numId="12" w16cid:durableId="1772386379">
    <w:abstractNumId w:val="22"/>
  </w:num>
  <w:num w:numId="13" w16cid:durableId="1718578022">
    <w:abstractNumId w:val="40"/>
  </w:num>
  <w:num w:numId="14" w16cid:durableId="1279482915">
    <w:abstractNumId w:val="44"/>
  </w:num>
  <w:num w:numId="15" w16cid:durableId="771780247">
    <w:abstractNumId w:val="16"/>
  </w:num>
  <w:num w:numId="16" w16cid:durableId="1659843072">
    <w:abstractNumId w:val="4"/>
  </w:num>
  <w:num w:numId="17" w16cid:durableId="24185074">
    <w:abstractNumId w:val="51"/>
  </w:num>
  <w:num w:numId="18" w16cid:durableId="1785613951">
    <w:abstractNumId w:val="14"/>
  </w:num>
  <w:num w:numId="19" w16cid:durableId="801772835">
    <w:abstractNumId w:val="11"/>
  </w:num>
  <w:num w:numId="20" w16cid:durableId="1928267862">
    <w:abstractNumId w:val="3"/>
  </w:num>
  <w:num w:numId="21" w16cid:durableId="1529903048">
    <w:abstractNumId w:val="1"/>
  </w:num>
  <w:num w:numId="22" w16cid:durableId="783042871">
    <w:abstractNumId w:val="28"/>
  </w:num>
  <w:num w:numId="23" w16cid:durableId="391467812">
    <w:abstractNumId w:val="17"/>
  </w:num>
  <w:num w:numId="24" w16cid:durableId="1666544892">
    <w:abstractNumId w:val="10"/>
  </w:num>
  <w:num w:numId="25" w16cid:durableId="368382462">
    <w:abstractNumId w:val="15"/>
  </w:num>
  <w:num w:numId="26" w16cid:durableId="1277565966">
    <w:abstractNumId w:val="45"/>
  </w:num>
  <w:num w:numId="27" w16cid:durableId="421728701">
    <w:abstractNumId w:val="23"/>
  </w:num>
  <w:num w:numId="28" w16cid:durableId="226183663">
    <w:abstractNumId w:val="19"/>
  </w:num>
  <w:num w:numId="29" w16cid:durableId="1128278398">
    <w:abstractNumId w:val="41"/>
  </w:num>
  <w:num w:numId="30" w16cid:durableId="591357023">
    <w:abstractNumId w:val="38"/>
  </w:num>
  <w:num w:numId="31" w16cid:durableId="750081920">
    <w:abstractNumId w:val="12"/>
  </w:num>
  <w:num w:numId="32" w16cid:durableId="781923518">
    <w:abstractNumId w:val="2"/>
  </w:num>
  <w:num w:numId="33" w16cid:durableId="35979574">
    <w:abstractNumId w:val="46"/>
  </w:num>
  <w:num w:numId="34" w16cid:durableId="853108268">
    <w:abstractNumId w:val="5"/>
  </w:num>
  <w:num w:numId="35" w16cid:durableId="1219434331">
    <w:abstractNumId w:val="37"/>
  </w:num>
  <w:num w:numId="36" w16cid:durableId="685904878">
    <w:abstractNumId w:val="20"/>
  </w:num>
  <w:num w:numId="37" w16cid:durableId="1756440907">
    <w:abstractNumId w:val="26"/>
  </w:num>
  <w:num w:numId="38" w16cid:durableId="286930282">
    <w:abstractNumId w:val="34"/>
  </w:num>
  <w:num w:numId="39" w16cid:durableId="1674525371">
    <w:abstractNumId w:val="36"/>
  </w:num>
  <w:num w:numId="40" w16cid:durableId="1170100481">
    <w:abstractNumId w:val="33"/>
  </w:num>
  <w:num w:numId="41" w16cid:durableId="225652521">
    <w:abstractNumId w:val="42"/>
  </w:num>
  <w:num w:numId="42" w16cid:durableId="709230706">
    <w:abstractNumId w:val="18"/>
  </w:num>
  <w:num w:numId="43" w16cid:durableId="2048216270">
    <w:abstractNumId w:val="24"/>
  </w:num>
  <w:num w:numId="44" w16cid:durableId="2086800619">
    <w:abstractNumId w:val="27"/>
  </w:num>
  <w:num w:numId="45" w16cid:durableId="517623863">
    <w:abstractNumId w:val="7"/>
  </w:num>
  <w:num w:numId="46" w16cid:durableId="1885603965">
    <w:abstractNumId w:val="39"/>
    <w:lvlOverride w:ilvl="0">
      <w:startOverride w:val="1"/>
    </w:lvlOverride>
  </w:num>
  <w:num w:numId="47" w16cid:durableId="1240362268">
    <w:abstractNumId w:val="35"/>
  </w:num>
  <w:num w:numId="48" w16cid:durableId="434442023">
    <w:abstractNumId w:val="9"/>
  </w:num>
  <w:num w:numId="49" w16cid:durableId="562906055">
    <w:abstractNumId w:val="48"/>
  </w:num>
  <w:num w:numId="50" w16cid:durableId="1257443630">
    <w:abstractNumId w:val="50"/>
  </w:num>
  <w:num w:numId="51" w16cid:durableId="2043167379">
    <w:abstractNumId w:val="25"/>
  </w:num>
  <w:num w:numId="52" w16cid:durableId="1792284823">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0D3"/>
    <w:rsid w:val="000135C1"/>
    <w:rsid w:val="00037AB4"/>
    <w:rsid w:val="00037DBE"/>
    <w:rsid w:val="0005666F"/>
    <w:rsid w:val="00063EDD"/>
    <w:rsid w:val="000C5E24"/>
    <w:rsid w:val="000D0236"/>
    <w:rsid w:val="000E06C4"/>
    <w:rsid w:val="00101E29"/>
    <w:rsid w:val="001179DE"/>
    <w:rsid w:val="00127428"/>
    <w:rsid w:val="00140D75"/>
    <w:rsid w:val="0016350C"/>
    <w:rsid w:val="00164517"/>
    <w:rsid w:val="001D504D"/>
    <w:rsid w:val="001E121F"/>
    <w:rsid w:val="001E530C"/>
    <w:rsid w:val="001E7647"/>
    <w:rsid w:val="001F3374"/>
    <w:rsid w:val="002036CD"/>
    <w:rsid w:val="00205685"/>
    <w:rsid w:val="00212505"/>
    <w:rsid w:val="00232E9F"/>
    <w:rsid w:val="00245601"/>
    <w:rsid w:val="00251B89"/>
    <w:rsid w:val="002637EF"/>
    <w:rsid w:val="00265744"/>
    <w:rsid w:val="002711B3"/>
    <w:rsid w:val="00281546"/>
    <w:rsid w:val="002B53B4"/>
    <w:rsid w:val="002C4C01"/>
    <w:rsid w:val="002F39FF"/>
    <w:rsid w:val="002F7343"/>
    <w:rsid w:val="003144D2"/>
    <w:rsid w:val="0033608C"/>
    <w:rsid w:val="00356E13"/>
    <w:rsid w:val="00360243"/>
    <w:rsid w:val="00367489"/>
    <w:rsid w:val="00371ECE"/>
    <w:rsid w:val="00377F2F"/>
    <w:rsid w:val="003A0F9C"/>
    <w:rsid w:val="003A65D5"/>
    <w:rsid w:val="003B7953"/>
    <w:rsid w:val="003C795F"/>
    <w:rsid w:val="003D71F1"/>
    <w:rsid w:val="003E076C"/>
    <w:rsid w:val="003E381F"/>
    <w:rsid w:val="003F2179"/>
    <w:rsid w:val="003F41A8"/>
    <w:rsid w:val="003F5031"/>
    <w:rsid w:val="004379D0"/>
    <w:rsid w:val="004502D9"/>
    <w:rsid w:val="0047295B"/>
    <w:rsid w:val="0047465F"/>
    <w:rsid w:val="0049659A"/>
    <w:rsid w:val="004C38FB"/>
    <w:rsid w:val="004E06B2"/>
    <w:rsid w:val="005143EF"/>
    <w:rsid w:val="00535DFD"/>
    <w:rsid w:val="005364AB"/>
    <w:rsid w:val="00577704"/>
    <w:rsid w:val="00591119"/>
    <w:rsid w:val="005A0372"/>
    <w:rsid w:val="005E1E76"/>
    <w:rsid w:val="00624728"/>
    <w:rsid w:val="006479BF"/>
    <w:rsid w:val="0065251D"/>
    <w:rsid w:val="00664739"/>
    <w:rsid w:val="006709A1"/>
    <w:rsid w:val="00680149"/>
    <w:rsid w:val="00684B3D"/>
    <w:rsid w:val="00685A15"/>
    <w:rsid w:val="006A1EEC"/>
    <w:rsid w:val="006B10D3"/>
    <w:rsid w:val="006E2C58"/>
    <w:rsid w:val="007111AB"/>
    <w:rsid w:val="00720330"/>
    <w:rsid w:val="007467C6"/>
    <w:rsid w:val="00791020"/>
    <w:rsid w:val="00791ADE"/>
    <w:rsid w:val="007C1E07"/>
    <w:rsid w:val="007C53D3"/>
    <w:rsid w:val="007C68B3"/>
    <w:rsid w:val="007D002E"/>
    <w:rsid w:val="00826365"/>
    <w:rsid w:val="0083170D"/>
    <w:rsid w:val="0083453E"/>
    <w:rsid w:val="0085044B"/>
    <w:rsid w:val="0087485B"/>
    <w:rsid w:val="008805FA"/>
    <w:rsid w:val="008C73C2"/>
    <w:rsid w:val="008D7200"/>
    <w:rsid w:val="008F19C1"/>
    <w:rsid w:val="00917DA5"/>
    <w:rsid w:val="00933151"/>
    <w:rsid w:val="009927FC"/>
    <w:rsid w:val="0099542D"/>
    <w:rsid w:val="009D368F"/>
    <w:rsid w:val="00A1278D"/>
    <w:rsid w:val="00A943C5"/>
    <w:rsid w:val="00A96F6D"/>
    <w:rsid w:val="00AA0785"/>
    <w:rsid w:val="00AA3411"/>
    <w:rsid w:val="00AD4BAF"/>
    <w:rsid w:val="00AE470C"/>
    <w:rsid w:val="00B20764"/>
    <w:rsid w:val="00B263B7"/>
    <w:rsid w:val="00B265A7"/>
    <w:rsid w:val="00B31079"/>
    <w:rsid w:val="00B35D46"/>
    <w:rsid w:val="00B36758"/>
    <w:rsid w:val="00B541BB"/>
    <w:rsid w:val="00B645A9"/>
    <w:rsid w:val="00B673BB"/>
    <w:rsid w:val="00B84928"/>
    <w:rsid w:val="00BA58F5"/>
    <w:rsid w:val="00BC3352"/>
    <w:rsid w:val="00BD1C6D"/>
    <w:rsid w:val="00BF38D8"/>
    <w:rsid w:val="00C315ED"/>
    <w:rsid w:val="00C505B1"/>
    <w:rsid w:val="00C930E9"/>
    <w:rsid w:val="00CA00B5"/>
    <w:rsid w:val="00CB3227"/>
    <w:rsid w:val="00CD0B70"/>
    <w:rsid w:val="00D14A10"/>
    <w:rsid w:val="00D262A8"/>
    <w:rsid w:val="00D61734"/>
    <w:rsid w:val="00D97582"/>
    <w:rsid w:val="00DA4CCB"/>
    <w:rsid w:val="00DB4900"/>
    <w:rsid w:val="00DB6B0C"/>
    <w:rsid w:val="00DC21A2"/>
    <w:rsid w:val="00DC4025"/>
    <w:rsid w:val="00DF0666"/>
    <w:rsid w:val="00DF29C8"/>
    <w:rsid w:val="00E10C21"/>
    <w:rsid w:val="00E12330"/>
    <w:rsid w:val="00E164A3"/>
    <w:rsid w:val="00E23D6E"/>
    <w:rsid w:val="00E629B0"/>
    <w:rsid w:val="00E63311"/>
    <w:rsid w:val="00EC51F0"/>
    <w:rsid w:val="00EE4813"/>
    <w:rsid w:val="00F22F50"/>
    <w:rsid w:val="00F2515D"/>
    <w:rsid w:val="00F4663F"/>
    <w:rsid w:val="00F50273"/>
    <w:rsid w:val="00F53ED8"/>
    <w:rsid w:val="00F91D38"/>
    <w:rsid w:val="00F91FEC"/>
    <w:rsid w:val="00FB57D9"/>
    <w:rsid w:val="00FD3342"/>
    <w:rsid w:val="00FE3CB6"/>
    <w:rsid w:val="00FF1265"/>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E5BD6B"/>
  <w15:chartTrackingRefBased/>
  <w15:docId w15:val="{D4D29E2C-9A35-4ACD-BC65-0578E5A87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1734"/>
    <w:pPr>
      <w:jc w:val="both"/>
    </w:pPr>
    <w:rPr>
      <w:rFonts w:ascii="Arial" w:hAnsi="Arial"/>
      <w:sz w:val="24"/>
      <w:lang w:val="fr-FR" w:eastAsia="fr-FR"/>
    </w:rPr>
  </w:style>
  <w:style w:type="paragraph" w:styleId="Heading1">
    <w:name w:val="heading 1"/>
    <w:basedOn w:val="Normal"/>
    <w:next w:val="Normal"/>
    <w:qFormat/>
    <w:rsid w:val="008F19C1"/>
    <w:pPr>
      <w:keepNext/>
      <w:pageBreakBefore/>
      <w:numPr>
        <w:numId w:val="1"/>
      </w:numPr>
      <w:spacing w:before="240" w:after="60"/>
      <w:outlineLvl w:val="0"/>
    </w:pPr>
    <w:rPr>
      <w:b/>
      <w:kern w:val="28"/>
      <w:sz w:val="32"/>
      <w:u w:val="single"/>
    </w:rPr>
  </w:style>
  <w:style w:type="paragraph" w:styleId="Heading2">
    <w:name w:val="heading 2"/>
    <w:basedOn w:val="Normal"/>
    <w:next w:val="Normal"/>
    <w:link w:val="Heading2Char"/>
    <w:qFormat/>
    <w:rsid w:val="001E530C"/>
    <w:pPr>
      <w:keepNext/>
      <w:numPr>
        <w:ilvl w:val="1"/>
        <w:numId w:val="1"/>
      </w:numPr>
      <w:tabs>
        <w:tab w:val="clear" w:pos="2277"/>
        <w:tab w:val="num" w:pos="576"/>
      </w:tabs>
      <w:spacing w:before="240" w:after="60"/>
      <w:ind w:left="1152"/>
      <w:outlineLvl w:val="1"/>
    </w:pPr>
    <w:rPr>
      <w:b/>
      <w:sz w:val="28"/>
      <w:u w:val="single"/>
    </w:rPr>
  </w:style>
  <w:style w:type="paragraph" w:styleId="Heading3">
    <w:name w:val="heading 3"/>
    <w:basedOn w:val="Normal"/>
    <w:next w:val="Normal"/>
    <w:qFormat/>
    <w:rsid w:val="0005666F"/>
    <w:pPr>
      <w:keepNext/>
      <w:numPr>
        <w:ilvl w:val="2"/>
        <w:numId w:val="1"/>
      </w:numPr>
      <w:ind w:left="1440"/>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7C1E07"/>
    <w:pPr>
      <w:ind w:left="720"/>
      <w:contextualSpacing/>
    </w:pPr>
  </w:style>
  <w:style w:type="character" w:customStyle="1" w:styleId="normaltextrun">
    <w:name w:val="normaltextrun"/>
    <w:basedOn w:val="DefaultParagraphFont"/>
    <w:rsid w:val="00DB6B0C"/>
  </w:style>
  <w:style w:type="character" w:customStyle="1" w:styleId="eop">
    <w:name w:val="eop"/>
    <w:basedOn w:val="DefaultParagraphFont"/>
    <w:rsid w:val="00DB6B0C"/>
  </w:style>
  <w:style w:type="character" w:customStyle="1" w:styleId="Mentionnonrsolue1">
    <w:name w:val="Mention non résolue1"/>
    <w:basedOn w:val="DefaultParagraphFont"/>
    <w:uiPriority w:val="99"/>
    <w:semiHidden/>
    <w:unhideWhenUsed/>
    <w:rsid w:val="007C68B3"/>
    <w:rPr>
      <w:color w:val="605E5C"/>
      <w:shd w:val="clear" w:color="auto" w:fill="E1DFDD"/>
    </w:rPr>
  </w:style>
  <w:style w:type="character" w:styleId="CommentReference">
    <w:name w:val="annotation reference"/>
    <w:basedOn w:val="DefaultParagraphFont"/>
    <w:rsid w:val="000D0236"/>
    <w:rPr>
      <w:sz w:val="16"/>
      <w:szCs w:val="16"/>
    </w:rPr>
  </w:style>
  <w:style w:type="paragraph" w:styleId="CommentText">
    <w:name w:val="annotation text"/>
    <w:basedOn w:val="Normal"/>
    <w:link w:val="CommentTextChar"/>
    <w:rsid w:val="000D0236"/>
    <w:rPr>
      <w:sz w:val="20"/>
    </w:rPr>
  </w:style>
  <w:style w:type="character" w:customStyle="1" w:styleId="CommentTextChar">
    <w:name w:val="Comment Text Char"/>
    <w:basedOn w:val="DefaultParagraphFont"/>
    <w:link w:val="CommentText"/>
    <w:rsid w:val="000D0236"/>
    <w:rPr>
      <w:rFonts w:ascii="Arial" w:hAnsi="Arial"/>
      <w:lang w:val="fr-FR" w:eastAsia="fr-FR"/>
    </w:rPr>
  </w:style>
  <w:style w:type="paragraph" w:styleId="CommentSubject">
    <w:name w:val="annotation subject"/>
    <w:basedOn w:val="CommentText"/>
    <w:next w:val="CommentText"/>
    <w:link w:val="CommentSubjectChar"/>
    <w:rsid w:val="000D0236"/>
    <w:rPr>
      <w:b/>
      <w:bCs/>
    </w:rPr>
  </w:style>
  <w:style w:type="character" w:customStyle="1" w:styleId="CommentSubjectChar">
    <w:name w:val="Comment Subject Char"/>
    <w:basedOn w:val="CommentTextChar"/>
    <w:link w:val="CommentSubject"/>
    <w:rsid w:val="000D0236"/>
    <w:rPr>
      <w:rFonts w:ascii="Arial" w:hAnsi="Arial"/>
      <w:b/>
      <w:bCs/>
      <w:lang w:val="fr-FR" w:eastAsia="fr-FR"/>
    </w:rPr>
  </w:style>
  <w:style w:type="character" w:customStyle="1" w:styleId="Heading2Char">
    <w:name w:val="Heading 2 Char"/>
    <w:basedOn w:val="DefaultParagraphFont"/>
    <w:link w:val="Heading2"/>
    <w:rsid w:val="001E530C"/>
    <w:rPr>
      <w:rFonts w:ascii="Arial" w:hAnsi="Arial"/>
      <w:b/>
      <w:sz w:val="28"/>
      <w:u w:val="single"/>
      <w:lang w:val="fr-FR" w:eastAsia="fr-FR"/>
    </w:rPr>
  </w:style>
  <w:style w:type="paragraph" w:styleId="Caption">
    <w:name w:val="caption"/>
    <w:basedOn w:val="Normal"/>
    <w:next w:val="Normal"/>
    <w:unhideWhenUsed/>
    <w:qFormat/>
    <w:rsid w:val="00791ADE"/>
    <w:pPr>
      <w:spacing w:after="200"/>
      <w:jc w:val="center"/>
    </w:pPr>
    <w:rPr>
      <w:i/>
      <w:iCs/>
      <w:color w:val="44546A" w:themeColor="text2"/>
      <w:sz w:val="18"/>
      <w:szCs w:val="18"/>
    </w:rPr>
  </w:style>
  <w:style w:type="character" w:styleId="UnresolvedMention">
    <w:name w:val="Unresolved Mention"/>
    <w:basedOn w:val="DefaultParagraphFont"/>
    <w:uiPriority w:val="99"/>
    <w:semiHidden/>
    <w:unhideWhenUsed/>
    <w:rsid w:val="000E0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45273">
      <w:bodyDiv w:val="1"/>
      <w:marLeft w:val="0"/>
      <w:marRight w:val="0"/>
      <w:marTop w:val="0"/>
      <w:marBottom w:val="0"/>
      <w:divBdr>
        <w:top w:val="none" w:sz="0" w:space="0" w:color="auto"/>
        <w:left w:val="none" w:sz="0" w:space="0" w:color="auto"/>
        <w:bottom w:val="none" w:sz="0" w:space="0" w:color="auto"/>
        <w:right w:val="none" w:sz="0" w:space="0" w:color="auto"/>
      </w:divBdr>
    </w:div>
    <w:div w:id="87389679">
      <w:bodyDiv w:val="1"/>
      <w:marLeft w:val="0"/>
      <w:marRight w:val="0"/>
      <w:marTop w:val="0"/>
      <w:marBottom w:val="0"/>
      <w:divBdr>
        <w:top w:val="none" w:sz="0" w:space="0" w:color="auto"/>
        <w:left w:val="none" w:sz="0" w:space="0" w:color="auto"/>
        <w:bottom w:val="none" w:sz="0" w:space="0" w:color="auto"/>
        <w:right w:val="none" w:sz="0" w:space="0" w:color="auto"/>
      </w:divBdr>
    </w:div>
    <w:div w:id="134641075">
      <w:bodyDiv w:val="1"/>
      <w:marLeft w:val="0"/>
      <w:marRight w:val="0"/>
      <w:marTop w:val="0"/>
      <w:marBottom w:val="0"/>
      <w:divBdr>
        <w:top w:val="none" w:sz="0" w:space="0" w:color="auto"/>
        <w:left w:val="none" w:sz="0" w:space="0" w:color="auto"/>
        <w:bottom w:val="none" w:sz="0" w:space="0" w:color="auto"/>
        <w:right w:val="none" w:sz="0" w:space="0" w:color="auto"/>
      </w:divBdr>
    </w:div>
    <w:div w:id="224607104">
      <w:bodyDiv w:val="1"/>
      <w:marLeft w:val="0"/>
      <w:marRight w:val="0"/>
      <w:marTop w:val="0"/>
      <w:marBottom w:val="0"/>
      <w:divBdr>
        <w:top w:val="none" w:sz="0" w:space="0" w:color="auto"/>
        <w:left w:val="none" w:sz="0" w:space="0" w:color="auto"/>
        <w:bottom w:val="none" w:sz="0" w:space="0" w:color="auto"/>
        <w:right w:val="none" w:sz="0" w:space="0" w:color="auto"/>
      </w:divBdr>
    </w:div>
    <w:div w:id="236136323">
      <w:bodyDiv w:val="1"/>
      <w:marLeft w:val="0"/>
      <w:marRight w:val="0"/>
      <w:marTop w:val="0"/>
      <w:marBottom w:val="0"/>
      <w:divBdr>
        <w:top w:val="none" w:sz="0" w:space="0" w:color="auto"/>
        <w:left w:val="none" w:sz="0" w:space="0" w:color="auto"/>
        <w:bottom w:val="none" w:sz="0" w:space="0" w:color="auto"/>
        <w:right w:val="none" w:sz="0" w:space="0" w:color="auto"/>
      </w:divBdr>
    </w:div>
    <w:div w:id="298652946">
      <w:bodyDiv w:val="1"/>
      <w:marLeft w:val="0"/>
      <w:marRight w:val="0"/>
      <w:marTop w:val="0"/>
      <w:marBottom w:val="0"/>
      <w:divBdr>
        <w:top w:val="none" w:sz="0" w:space="0" w:color="auto"/>
        <w:left w:val="none" w:sz="0" w:space="0" w:color="auto"/>
        <w:bottom w:val="none" w:sz="0" w:space="0" w:color="auto"/>
        <w:right w:val="none" w:sz="0" w:space="0" w:color="auto"/>
      </w:divBdr>
    </w:div>
    <w:div w:id="304622337">
      <w:bodyDiv w:val="1"/>
      <w:marLeft w:val="0"/>
      <w:marRight w:val="0"/>
      <w:marTop w:val="0"/>
      <w:marBottom w:val="0"/>
      <w:divBdr>
        <w:top w:val="none" w:sz="0" w:space="0" w:color="auto"/>
        <w:left w:val="none" w:sz="0" w:space="0" w:color="auto"/>
        <w:bottom w:val="none" w:sz="0" w:space="0" w:color="auto"/>
        <w:right w:val="none" w:sz="0" w:space="0" w:color="auto"/>
      </w:divBdr>
    </w:div>
    <w:div w:id="452749959">
      <w:bodyDiv w:val="1"/>
      <w:marLeft w:val="0"/>
      <w:marRight w:val="0"/>
      <w:marTop w:val="0"/>
      <w:marBottom w:val="0"/>
      <w:divBdr>
        <w:top w:val="none" w:sz="0" w:space="0" w:color="auto"/>
        <w:left w:val="none" w:sz="0" w:space="0" w:color="auto"/>
        <w:bottom w:val="none" w:sz="0" w:space="0" w:color="auto"/>
        <w:right w:val="none" w:sz="0" w:space="0" w:color="auto"/>
      </w:divBdr>
    </w:div>
    <w:div w:id="519121193">
      <w:bodyDiv w:val="1"/>
      <w:marLeft w:val="0"/>
      <w:marRight w:val="0"/>
      <w:marTop w:val="0"/>
      <w:marBottom w:val="0"/>
      <w:divBdr>
        <w:top w:val="none" w:sz="0" w:space="0" w:color="auto"/>
        <w:left w:val="none" w:sz="0" w:space="0" w:color="auto"/>
        <w:bottom w:val="none" w:sz="0" w:space="0" w:color="auto"/>
        <w:right w:val="none" w:sz="0" w:space="0" w:color="auto"/>
      </w:divBdr>
    </w:div>
    <w:div w:id="532428096">
      <w:bodyDiv w:val="1"/>
      <w:marLeft w:val="0"/>
      <w:marRight w:val="0"/>
      <w:marTop w:val="0"/>
      <w:marBottom w:val="0"/>
      <w:divBdr>
        <w:top w:val="none" w:sz="0" w:space="0" w:color="auto"/>
        <w:left w:val="none" w:sz="0" w:space="0" w:color="auto"/>
        <w:bottom w:val="none" w:sz="0" w:space="0" w:color="auto"/>
        <w:right w:val="none" w:sz="0" w:space="0" w:color="auto"/>
      </w:divBdr>
    </w:div>
    <w:div w:id="606885667">
      <w:bodyDiv w:val="1"/>
      <w:marLeft w:val="0"/>
      <w:marRight w:val="0"/>
      <w:marTop w:val="0"/>
      <w:marBottom w:val="0"/>
      <w:divBdr>
        <w:top w:val="none" w:sz="0" w:space="0" w:color="auto"/>
        <w:left w:val="none" w:sz="0" w:space="0" w:color="auto"/>
        <w:bottom w:val="none" w:sz="0" w:space="0" w:color="auto"/>
        <w:right w:val="none" w:sz="0" w:space="0" w:color="auto"/>
      </w:divBdr>
    </w:div>
    <w:div w:id="639309683">
      <w:bodyDiv w:val="1"/>
      <w:marLeft w:val="0"/>
      <w:marRight w:val="0"/>
      <w:marTop w:val="0"/>
      <w:marBottom w:val="0"/>
      <w:divBdr>
        <w:top w:val="none" w:sz="0" w:space="0" w:color="auto"/>
        <w:left w:val="none" w:sz="0" w:space="0" w:color="auto"/>
        <w:bottom w:val="none" w:sz="0" w:space="0" w:color="auto"/>
        <w:right w:val="none" w:sz="0" w:space="0" w:color="auto"/>
      </w:divBdr>
    </w:div>
    <w:div w:id="747577917">
      <w:bodyDiv w:val="1"/>
      <w:marLeft w:val="0"/>
      <w:marRight w:val="0"/>
      <w:marTop w:val="0"/>
      <w:marBottom w:val="0"/>
      <w:divBdr>
        <w:top w:val="none" w:sz="0" w:space="0" w:color="auto"/>
        <w:left w:val="none" w:sz="0" w:space="0" w:color="auto"/>
        <w:bottom w:val="none" w:sz="0" w:space="0" w:color="auto"/>
        <w:right w:val="none" w:sz="0" w:space="0" w:color="auto"/>
      </w:divBdr>
    </w:div>
    <w:div w:id="749933646">
      <w:bodyDiv w:val="1"/>
      <w:marLeft w:val="0"/>
      <w:marRight w:val="0"/>
      <w:marTop w:val="0"/>
      <w:marBottom w:val="0"/>
      <w:divBdr>
        <w:top w:val="none" w:sz="0" w:space="0" w:color="auto"/>
        <w:left w:val="none" w:sz="0" w:space="0" w:color="auto"/>
        <w:bottom w:val="none" w:sz="0" w:space="0" w:color="auto"/>
        <w:right w:val="none" w:sz="0" w:space="0" w:color="auto"/>
      </w:divBdr>
    </w:div>
    <w:div w:id="765805383">
      <w:bodyDiv w:val="1"/>
      <w:marLeft w:val="0"/>
      <w:marRight w:val="0"/>
      <w:marTop w:val="0"/>
      <w:marBottom w:val="0"/>
      <w:divBdr>
        <w:top w:val="none" w:sz="0" w:space="0" w:color="auto"/>
        <w:left w:val="none" w:sz="0" w:space="0" w:color="auto"/>
        <w:bottom w:val="none" w:sz="0" w:space="0" w:color="auto"/>
        <w:right w:val="none" w:sz="0" w:space="0" w:color="auto"/>
      </w:divBdr>
    </w:div>
    <w:div w:id="795299710">
      <w:bodyDiv w:val="1"/>
      <w:marLeft w:val="0"/>
      <w:marRight w:val="0"/>
      <w:marTop w:val="0"/>
      <w:marBottom w:val="0"/>
      <w:divBdr>
        <w:top w:val="none" w:sz="0" w:space="0" w:color="auto"/>
        <w:left w:val="none" w:sz="0" w:space="0" w:color="auto"/>
        <w:bottom w:val="none" w:sz="0" w:space="0" w:color="auto"/>
        <w:right w:val="none" w:sz="0" w:space="0" w:color="auto"/>
      </w:divBdr>
    </w:div>
    <w:div w:id="831140003">
      <w:bodyDiv w:val="1"/>
      <w:marLeft w:val="0"/>
      <w:marRight w:val="0"/>
      <w:marTop w:val="0"/>
      <w:marBottom w:val="0"/>
      <w:divBdr>
        <w:top w:val="none" w:sz="0" w:space="0" w:color="auto"/>
        <w:left w:val="none" w:sz="0" w:space="0" w:color="auto"/>
        <w:bottom w:val="none" w:sz="0" w:space="0" w:color="auto"/>
        <w:right w:val="none" w:sz="0" w:space="0" w:color="auto"/>
      </w:divBdr>
    </w:div>
    <w:div w:id="834148223">
      <w:bodyDiv w:val="1"/>
      <w:marLeft w:val="0"/>
      <w:marRight w:val="0"/>
      <w:marTop w:val="0"/>
      <w:marBottom w:val="0"/>
      <w:divBdr>
        <w:top w:val="none" w:sz="0" w:space="0" w:color="auto"/>
        <w:left w:val="none" w:sz="0" w:space="0" w:color="auto"/>
        <w:bottom w:val="none" w:sz="0" w:space="0" w:color="auto"/>
        <w:right w:val="none" w:sz="0" w:space="0" w:color="auto"/>
      </w:divBdr>
    </w:div>
    <w:div w:id="835077292">
      <w:bodyDiv w:val="1"/>
      <w:marLeft w:val="0"/>
      <w:marRight w:val="0"/>
      <w:marTop w:val="0"/>
      <w:marBottom w:val="0"/>
      <w:divBdr>
        <w:top w:val="none" w:sz="0" w:space="0" w:color="auto"/>
        <w:left w:val="none" w:sz="0" w:space="0" w:color="auto"/>
        <w:bottom w:val="none" w:sz="0" w:space="0" w:color="auto"/>
        <w:right w:val="none" w:sz="0" w:space="0" w:color="auto"/>
      </w:divBdr>
    </w:div>
    <w:div w:id="913396477">
      <w:bodyDiv w:val="1"/>
      <w:marLeft w:val="0"/>
      <w:marRight w:val="0"/>
      <w:marTop w:val="0"/>
      <w:marBottom w:val="0"/>
      <w:divBdr>
        <w:top w:val="none" w:sz="0" w:space="0" w:color="auto"/>
        <w:left w:val="none" w:sz="0" w:space="0" w:color="auto"/>
        <w:bottom w:val="none" w:sz="0" w:space="0" w:color="auto"/>
        <w:right w:val="none" w:sz="0" w:space="0" w:color="auto"/>
      </w:divBdr>
    </w:div>
    <w:div w:id="930548262">
      <w:bodyDiv w:val="1"/>
      <w:marLeft w:val="0"/>
      <w:marRight w:val="0"/>
      <w:marTop w:val="0"/>
      <w:marBottom w:val="0"/>
      <w:divBdr>
        <w:top w:val="none" w:sz="0" w:space="0" w:color="auto"/>
        <w:left w:val="none" w:sz="0" w:space="0" w:color="auto"/>
        <w:bottom w:val="none" w:sz="0" w:space="0" w:color="auto"/>
        <w:right w:val="none" w:sz="0" w:space="0" w:color="auto"/>
      </w:divBdr>
    </w:div>
    <w:div w:id="949820383">
      <w:bodyDiv w:val="1"/>
      <w:marLeft w:val="0"/>
      <w:marRight w:val="0"/>
      <w:marTop w:val="0"/>
      <w:marBottom w:val="0"/>
      <w:divBdr>
        <w:top w:val="none" w:sz="0" w:space="0" w:color="auto"/>
        <w:left w:val="none" w:sz="0" w:space="0" w:color="auto"/>
        <w:bottom w:val="none" w:sz="0" w:space="0" w:color="auto"/>
        <w:right w:val="none" w:sz="0" w:space="0" w:color="auto"/>
      </w:divBdr>
    </w:div>
    <w:div w:id="1008407747">
      <w:bodyDiv w:val="1"/>
      <w:marLeft w:val="0"/>
      <w:marRight w:val="0"/>
      <w:marTop w:val="0"/>
      <w:marBottom w:val="0"/>
      <w:divBdr>
        <w:top w:val="none" w:sz="0" w:space="0" w:color="auto"/>
        <w:left w:val="none" w:sz="0" w:space="0" w:color="auto"/>
        <w:bottom w:val="none" w:sz="0" w:space="0" w:color="auto"/>
        <w:right w:val="none" w:sz="0" w:space="0" w:color="auto"/>
      </w:divBdr>
    </w:div>
    <w:div w:id="1049915911">
      <w:bodyDiv w:val="1"/>
      <w:marLeft w:val="0"/>
      <w:marRight w:val="0"/>
      <w:marTop w:val="0"/>
      <w:marBottom w:val="0"/>
      <w:divBdr>
        <w:top w:val="none" w:sz="0" w:space="0" w:color="auto"/>
        <w:left w:val="none" w:sz="0" w:space="0" w:color="auto"/>
        <w:bottom w:val="none" w:sz="0" w:space="0" w:color="auto"/>
        <w:right w:val="none" w:sz="0" w:space="0" w:color="auto"/>
      </w:divBdr>
    </w:div>
    <w:div w:id="1097554293">
      <w:bodyDiv w:val="1"/>
      <w:marLeft w:val="0"/>
      <w:marRight w:val="0"/>
      <w:marTop w:val="0"/>
      <w:marBottom w:val="0"/>
      <w:divBdr>
        <w:top w:val="none" w:sz="0" w:space="0" w:color="auto"/>
        <w:left w:val="none" w:sz="0" w:space="0" w:color="auto"/>
        <w:bottom w:val="none" w:sz="0" w:space="0" w:color="auto"/>
        <w:right w:val="none" w:sz="0" w:space="0" w:color="auto"/>
      </w:divBdr>
    </w:div>
    <w:div w:id="1098213771">
      <w:bodyDiv w:val="1"/>
      <w:marLeft w:val="0"/>
      <w:marRight w:val="0"/>
      <w:marTop w:val="0"/>
      <w:marBottom w:val="0"/>
      <w:divBdr>
        <w:top w:val="none" w:sz="0" w:space="0" w:color="auto"/>
        <w:left w:val="none" w:sz="0" w:space="0" w:color="auto"/>
        <w:bottom w:val="none" w:sz="0" w:space="0" w:color="auto"/>
        <w:right w:val="none" w:sz="0" w:space="0" w:color="auto"/>
      </w:divBdr>
    </w:div>
    <w:div w:id="1115100762">
      <w:bodyDiv w:val="1"/>
      <w:marLeft w:val="0"/>
      <w:marRight w:val="0"/>
      <w:marTop w:val="0"/>
      <w:marBottom w:val="0"/>
      <w:divBdr>
        <w:top w:val="none" w:sz="0" w:space="0" w:color="auto"/>
        <w:left w:val="none" w:sz="0" w:space="0" w:color="auto"/>
        <w:bottom w:val="none" w:sz="0" w:space="0" w:color="auto"/>
        <w:right w:val="none" w:sz="0" w:space="0" w:color="auto"/>
      </w:divBdr>
    </w:div>
    <w:div w:id="1129126477">
      <w:bodyDiv w:val="1"/>
      <w:marLeft w:val="0"/>
      <w:marRight w:val="0"/>
      <w:marTop w:val="0"/>
      <w:marBottom w:val="0"/>
      <w:divBdr>
        <w:top w:val="none" w:sz="0" w:space="0" w:color="auto"/>
        <w:left w:val="none" w:sz="0" w:space="0" w:color="auto"/>
        <w:bottom w:val="none" w:sz="0" w:space="0" w:color="auto"/>
        <w:right w:val="none" w:sz="0" w:space="0" w:color="auto"/>
      </w:divBdr>
    </w:div>
    <w:div w:id="1248346483">
      <w:bodyDiv w:val="1"/>
      <w:marLeft w:val="0"/>
      <w:marRight w:val="0"/>
      <w:marTop w:val="0"/>
      <w:marBottom w:val="0"/>
      <w:divBdr>
        <w:top w:val="none" w:sz="0" w:space="0" w:color="auto"/>
        <w:left w:val="none" w:sz="0" w:space="0" w:color="auto"/>
        <w:bottom w:val="none" w:sz="0" w:space="0" w:color="auto"/>
        <w:right w:val="none" w:sz="0" w:space="0" w:color="auto"/>
      </w:divBdr>
    </w:div>
    <w:div w:id="1253125327">
      <w:bodyDiv w:val="1"/>
      <w:marLeft w:val="0"/>
      <w:marRight w:val="0"/>
      <w:marTop w:val="0"/>
      <w:marBottom w:val="0"/>
      <w:divBdr>
        <w:top w:val="none" w:sz="0" w:space="0" w:color="auto"/>
        <w:left w:val="none" w:sz="0" w:space="0" w:color="auto"/>
        <w:bottom w:val="none" w:sz="0" w:space="0" w:color="auto"/>
        <w:right w:val="none" w:sz="0" w:space="0" w:color="auto"/>
      </w:divBdr>
    </w:div>
    <w:div w:id="1262105561">
      <w:bodyDiv w:val="1"/>
      <w:marLeft w:val="0"/>
      <w:marRight w:val="0"/>
      <w:marTop w:val="0"/>
      <w:marBottom w:val="0"/>
      <w:divBdr>
        <w:top w:val="none" w:sz="0" w:space="0" w:color="auto"/>
        <w:left w:val="none" w:sz="0" w:space="0" w:color="auto"/>
        <w:bottom w:val="none" w:sz="0" w:space="0" w:color="auto"/>
        <w:right w:val="none" w:sz="0" w:space="0" w:color="auto"/>
      </w:divBdr>
    </w:div>
    <w:div w:id="1305812242">
      <w:bodyDiv w:val="1"/>
      <w:marLeft w:val="0"/>
      <w:marRight w:val="0"/>
      <w:marTop w:val="0"/>
      <w:marBottom w:val="0"/>
      <w:divBdr>
        <w:top w:val="none" w:sz="0" w:space="0" w:color="auto"/>
        <w:left w:val="none" w:sz="0" w:space="0" w:color="auto"/>
        <w:bottom w:val="none" w:sz="0" w:space="0" w:color="auto"/>
        <w:right w:val="none" w:sz="0" w:space="0" w:color="auto"/>
      </w:divBdr>
      <w:divsChild>
        <w:div w:id="258831136">
          <w:marLeft w:val="0"/>
          <w:marRight w:val="0"/>
          <w:marTop w:val="0"/>
          <w:marBottom w:val="0"/>
          <w:divBdr>
            <w:top w:val="none" w:sz="0" w:space="0" w:color="auto"/>
            <w:left w:val="none" w:sz="0" w:space="0" w:color="auto"/>
            <w:bottom w:val="none" w:sz="0" w:space="0" w:color="auto"/>
            <w:right w:val="none" w:sz="0" w:space="0" w:color="auto"/>
          </w:divBdr>
          <w:divsChild>
            <w:div w:id="336153158">
              <w:marLeft w:val="0"/>
              <w:marRight w:val="0"/>
              <w:marTop w:val="0"/>
              <w:marBottom w:val="0"/>
              <w:divBdr>
                <w:top w:val="none" w:sz="0" w:space="0" w:color="auto"/>
                <w:left w:val="none" w:sz="0" w:space="0" w:color="auto"/>
                <w:bottom w:val="none" w:sz="0" w:space="0" w:color="auto"/>
                <w:right w:val="none" w:sz="0" w:space="0" w:color="auto"/>
              </w:divBdr>
            </w:div>
            <w:div w:id="721908630">
              <w:marLeft w:val="0"/>
              <w:marRight w:val="0"/>
              <w:marTop w:val="0"/>
              <w:marBottom w:val="0"/>
              <w:divBdr>
                <w:top w:val="none" w:sz="0" w:space="0" w:color="auto"/>
                <w:left w:val="none" w:sz="0" w:space="0" w:color="auto"/>
                <w:bottom w:val="none" w:sz="0" w:space="0" w:color="auto"/>
                <w:right w:val="none" w:sz="0" w:space="0" w:color="auto"/>
              </w:divBdr>
              <w:divsChild>
                <w:div w:id="858356232">
                  <w:marLeft w:val="0"/>
                  <w:marRight w:val="0"/>
                  <w:marTop w:val="0"/>
                  <w:marBottom w:val="0"/>
                  <w:divBdr>
                    <w:top w:val="none" w:sz="0" w:space="0" w:color="auto"/>
                    <w:left w:val="none" w:sz="0" w:space="0" w:color="auto"/>
                    <w:bottom w:val="none" w:sz="0" w:space="0" w:color="auto"/>
                    <w:right w:val="none" w:sz="0" w:space="0" w:color="auto"/>
                  </w:divBdr>
                  <w:divsChild>
                    <w:div w:id="19187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21655">
      <w:bodyDiv w:val="1"/>
      <w:marLeft w:val="0"/>
      <w:marRight w:val="0"/>
      <w:marTop w:val="0"/>
      <w:marBottom w:val="0"/>
      <w:divBdr>
        <w:top w:val="none" w:sz="0" w:space="0" w:color="auto"/>
        <w:left w:val="none" w:sz="0" w:space="0" w:color="auto"/>
        <w:bottom w:val="none" w:sz="0" w:space="0" w:color="auto"/>
        <w:right w:val="none" w:sz="0" w:space="0" w:color="auto"/>
      </w:divBdr>
    </w:div>
    <w:div w:id="1440099880">
      <w:bodyDiv w:val="1"/>
      <w:marLeft w:val="0"/>
      <w:marRight w:val="0"/>
      <w:marTop w:val="0"/>
      <w:marBottom w:val="0"/>
      <w:divBdr>
        <w:top w:val="none" w:sz="0" w:space="0" w:color="auto"/>
        <w:left w:val="none" w:sz="0" w:space="0" w:color="auto"/>
        <w:bottom w:val="none" w:sz="0" w:space="0" w:color="auto"/>
        <w:right w:val="none" w:sz="0" w:space="0" w:color="auto"/>
      </w:divBdr>
    </w:div>
    <w:div w:id="1502038350">
      <w:bodyDiv w:val="1"/>
      <w:marLeft w:val="0"/>
      <w:marRight w:val="0"/>
      <w:marTop w:val="0"/>
      <w:marBottom w:val="0"/>
      <w:divBdr>
        <w:top w:val="none" w:sz="0" w:space="0" w:color="auto"/>
        <w:left w:val="none" w:sz="0" w:space="0" w:color="auto"/>
        <w:bottom w:val="none" w:sz="0" w:space="0" w:color="auto"/>
        <w:right w:val="none" w:sz="0" w:space="0" w:color="auto"/>
      </w:divBdr>
    </w:div>
    <w:div w:id="1506282731">
      <w:bodyDiv w:val="1"/>
      <w:marLeft w:val="0"/>
      <w:marRight w:val="0"/>
      <w:marTop w:val="0"/>
      <w:marBottom w:val="0"/>
      <w:divBdr>
        <w:top w:val="none" w:sz="0" w:space="0" w:color="auto"/>
        <w:left w:val="none" w:sz="0" w:space="0" w:color="auto"/>
        <w:bottom w:val="none" w:sz="0" w:space="0" w:color="auto"/>
        <w:right w:val="none" w:sz="0" w:space="0" w:color="auto"/>
      </w:divBdr>
    </w:div>
    <w:div w:id="1568539499">
      <w:bodyDiv w:val="1"/>
      <w:marLeft w:val="0"/>
      <w:marRight w:val="0"/>
      <w:marTop w:val="0"/>
      <w:marBottom w:val="0"/>
      <w:divBdr>
        <w:top w:val="none" w:sz="0" w:space="0" w:color="auto"/>
        <w:left w:val="none" w:sz="0" w:space="0" w:color="auto"/>
        <w:bottom w:val="none" w:sz="0" w:space="0" w:color="auto"/>
        <w:right w:val="none" w:sz="0" w:space="0" w:color="auto"/>
      </w:divBdr>
    </w:div>
    <w:div w:id="1687100717">
      <w:bodyDiv w:val="1"/>
      <w:marLeft w:val="0"/>
      <w:marRight w:val="0"/>
      <w:marTop w:val="0"/>
      <w:marBottom w:val="0"/>
      <w:divBdr>
        <w:top w:val="none" w:sz="0" w:space="0" w:color="auto"/>
        <w:left w:val="none" w:sz="0" w:space="0" w:color="auto"/>
        <w:bottom w:val="none" w:sz="0" w:space="0" w:color="auto"/>
        <w:right w:val="none" w:sz="0" w:space="0" w:color="auto"/>
      </w:divBdr>
    </w:div>
    <w:div w:id="1695307403">
      <w:bodyDiv w:val="1"/>
      <w:marLeft w:val="0"/>
      <w:marRight w:val="0"/>
      <w:marTop w:val="0"/>
      <w:marBottom w:val="0"/>
      <w:divBdr>
        <w:top w:val="none" w:sz="0" w:space="0" w:color="auto"/>
        <w:left w:val="none" w:sz="0" w:space="0" w:color="auto"/>
        <w:bottom w:val="none" w:sz="0" w:space="0" w:color="auto"/>
        <w:right w:val="none" w:sz="0" w:space="0" w:color="auto"/>
      </w:divBdr>
    </w:div>
    <w:div w:id="1770853979">
      <w:bodyDiv w:val="1"/>
      <w:marLeft w:val="0"/>
      <w:marRight w:val="0"/>
      <w:marTop w:val="0"/>
      <w:marBottom w:val="0"/>
      <w:divBdr>
        <w:top w:val="none" w:sz="0" w:space="0" w:color="auto"/>
        <w:left w:val="none" w:sz="0" w:space="0" w:color="auto"/>
        <w:bottom w:val="none" w:sz="0" w:space="0" w:color="auto"/>
        <w:right w:val="none" w:sz="0" w:space="0" w:color="auto"/>
      </w:divBdr>
    </w:div>
    <w:div w:id="1787890255">
      <w:bodyDiv w:val="1"/>
      <w:marLeft w:val="0"/>
      <w:marRight w:val="0"/>
      <w:marTop w:val="0"/>
      <w:marBottom w:val="0"/>
      <w:divBdr>
        <w:top w:val="none" w:sz="0" w:space="0" w:color="auto"/>
        <w:left w:val="none" w:sz="0" w:space="0" w:color="auto"/>
        <w:bottom w:val="none" w:sz="0" w:space="0" w:color="auto"/>
        <w:right w:val="none" w:sz="0" w:space="0" w:color="auto"/>
      </w:divBdr>
    </w:div>
    <w:div w:id="1811437396">
      <w:bodyDiv w:val="1"/>
      <w:marLeft w:val="0"/>
      <w:marRight w:val="0"/>
      <w:marTop w:val="0"/>
      <w:marBottom w:val="0"/>
      <w:divBdr>
        <w:top w:val="none" w:sz="0" w:space="0" w:color="auto"/>
        <w:left w:val="none" w:sz="0" w:space="0" w:color="auto"/>
        <w:bottom w:val="none" w:sz="0" w:space="0" w:color="auto"/>
        <w:right w:val="none" w:sz="0" w:space="0" w:color="auto"/>
      </w:divBdr>
    </w:div>
    <w:div w:id="1821533959">
      <w:bodyDiv w:val="1"/>
      <w:marLeft w:val="0"/>
      <w:marRight w:val="0"/>
      <w:marTop w:val="0"/>
      <w:marBottom w:val="0"/>
      <w:divBdr>
        <w:top w:val="none" w:sz="0" w:space="0" w:color="auto"/>
        <w:left w:val="none" w:sz="0" w:space="0" w:color="auto"/>
        <w:bottom w:val="none" w:sz="0" w:space="0" w:color="auto"/>
        <w:right w:val="none" w:sz="0" w:space="0" w:color="auto"/>
      </w:divBdr>
    </w:div>
    <w:div w:id="1866097237">
      <w:bodyDiv w:val="1"/>
      <w:marLeft w:val="0"/>
      <w:marRight w:val="0"/>
      <w:marTop w:val="0"/>
      <w:marBottom w:val="0"/>
      <w:divBdr>
        <w:top w:val="none" w:sz="0" w:space="0" w:color="auto"/>
        <w:left w:val="none" w:sz="0" w:space="0" w:color="auto"/>
        <w:bottom w:val="none" w:sz="0" w:space="0" w:color="auto"/>
        <w:right w:val="none" w:sz="0" w:space="0" w:color="auto"/>
      </w:divBdr>
    </w:div>
    <w:div w:id="1910656194">
      <w:bodyDiv w:val="1"/>
      <w:marLeft w:val="0"/>
      <w:marRight w:val="0"/>
      <w:marTop w:val="0"/>
      <w:marBottom w:val="0"/>
      <w:divBdr>
        <w:top w:val="none" w:sz="0" w:space="0" w:color="auto"/>
        <w:left w:val="none" w:sz="0" w:space="0" w:color="auto"/>
        <w:bottom w:val="none" w:sz="0" w:space="0" w:color="auto"/>
        <w:right w:val="none" w:sz="0" w:space="0" w:color="auto"/>
      </w:divBdr>
    </w:div>
    <w:div w:id="1922832539">
      <w:bodyDiv w:val="1"/>
      <w:marLeft w:val="0"/>
      <w:marRight w:val="0"/>
      <w:marTop w:val="0"/>
      <w:marBottom w:val="0"/>
      <w:divBdr>
        <w:top w:val="none" w:sz="0" w:space="0" w:color="auto"/>
        <w:left w:val="none" w:sz="0" w:space="0" w:color="auto"/>
        <w:bottom w:val="none" w:sz="0" w:space="0" w:color="auto"/>
        <w:right w:val="none" w:sz="0" w:space="0" w:color="auto"/>
      </w:divBdr>
    </w:div>
    <w:div w:id="1988195313">
      <w:bodyDiv w:val="1"/>
      <w:marLeft w:val="0"/>
      <w:marRight w:val="0"/>
      <w:marTop w:val="0"/>
      <w:marBottom w:val="0"/>
      <w:divBdr>
        <w:top w:val="none" w:sz="0" w:space="0" w:color="auto"/>
        <w:left w:val="none" w:sz="0" w:space="0" w:color="auto"/>
        <w:bottom w:val="none" w:sz="0" w:space="0" w:color="auto"/>
        <w:right w:val="none" w:sz="0" w:space="0" w:color="auto"/>
      </w:divBdr>
      <w:divsChild>
        <w:div w:id="342588344">
          <w:marLeft w:val="0"/>
          <w:marRight w:val="0"/>
          <w:marTop w:val="0"/>
          <w:marBottom w:val="0"/>
          <w:divBdr>
            <w:top w:val="none" w:sz="0" w:space="0" w:color="auto"/>
            <w:left w:val="none" w:sz="0" w:space="0" w:color="auto"/>
            <w:bottom w:val="none" w:sz="0" w:space="0" w:color="auto"/>
            <w:right w:val="none" w:sz="0" w:space="0" w:color="auto"/>
          </w:divBdr>
          <w:divsChild>
            <w:div w:id="1686058522">
              <w:marLeft w:val="0"/>
              <w:marRight w:val="0"/>
              <w:marTop w:val="0"/>
              <w:marBottom w:val="0"/>
              <w:divBdr>
                <w:top w:val="none" w:sz="0" w:space="0" w:color="auto"/>
                <w:left w:val="none" w:sz="0" w:space="0" w:color="auto"/>
                <w:bottom w:val="none" w:sz="0" w:space="0" w:color="auto"/>
                <w:right w:val="none" w:sz="0" w:space="0" w:color="auto"/>
              </w:divBdr>
            </w:div>
            <w:div w:id="1233394085">
              <w:marLeft w:val="0"/>
              <w:marRight w:val="0"/>
              <w:marTop w:val="0"/>
              <w:marBottom w:val="0"/>
              <w:divBdr>
                <w:top w:val="none" w:sz="0" w:space="0" w:color="auto"/>
                <w:left w:val="none" w:sz="0" w:space="0" w:color="auto"/>
                <w:bottom w:val="none" w:sz="0" w:space="0" w:color="auto"/>
                <w:right w:val="none" w:sz="0" w:space="0" w:color="auto"/>
              </w:divBdr>
              <w:divsChild>
                <w:div w:id="992417979">
                  <w:marLeft w:val="0"/>
                  <w:marRight w:val="0"/>
                  <w:marTop w:val="0"/>
                  <w:marBottom w:val="0"/>
                  <w:divBdr>
                    <w:top w:val="none" w:sz="0" w:space="0" w:color="auto"/>
                    <w:left w:val="none" w:sz="0" w:space="0" w:color="auto"/>
                    <w:bottom w:val="none" w:sz="0" w:space="0" w:color="auto"/>
                    <w:right w:val="none" w:sz="0" w:space="0" w:color="auto"/>
                  </w:divBdr>
                  <w:divsChild>
                    <w:div w:id="3562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6323">
      <w:bodyDiv w:val="1"/>
      <w:marLeft w:val="0"/>
      <w:marRight w:val="0"/>
      <w:marTop w:val="0"/>
      <w:marBottom w:val="0"/>
      <w:divBdr>
        <w:top w:val="none" w:sz="0" w:space="0" w:color="auto"/>
        <w:left w:val="none" w:sz="0" w:space="0" w:color="auto"/>
        <w:bottom w:val="none" w:sz="0" w:space="0" w:color="auto"/>
        <w:right w:val="none" w:sz="0" w:space="0" w:color="auto"/>
      </w:divBdr>
    </w:div>
    <w:div w:id="2000956701">
      <w:bodyDiv w:val="1"/>
      <w:marLeft w:val="0"/>
      <w:marRight w:val="0"/>
      <w:marTop w:val="0"/>
      <w:marBottom w:val="0"/>
      <w:divBdr>
        <w:top w:val="none" w:sz="0" w:space="0" w:color="auto"/>
        <w:left w:val="none" w:sz="0" w:space="0" w:color="auto"/>
        <w:bottom w:val="none" w:sz="0" w:space="0" w:color="auto"/>
        <w:right w:val="none" w:sz="0" w:space="0" w:color="auto"/>
      </w:divBdr>
    </w:div>
    <w:div w:id="2009864086">
      <w:bodyDiv w:val="1"/>
      <w:marLeft w:val="0"/>
      <w:marRight w:val="0"/>
      <w:marTop w:val="0"/>
      <w:marBottom w:val="0"/>
      <w:divBdr>
        <w:top w:val="none" w:sz="0" w:space="0" w:color="auto"/>
        <w:left w:val="none" w:sz="0" w:space="0" w:color="auto"/>
        <w:bottom w:val="none" w:sz="0" w:space="0" w:color="auto"/>
        <w:right w:val="none" w:sz="0" w:space="0" w:color="auto"/>
      </w:divBdr>
    </w:div>
    <w:div w:id="2031908792">
      <w:bodyDiv w:val="1"/>
      <w:marLeft w:val="0"/>
      <w:marRight w:val="0"/>
      <w:marTop w:val="0"/>
      <w:marBottom w:val="0"/>
      <w:divBdr>
        <w:top w:val="none" w:sz="0" w:space="0" w:color="auto"/>
        <w:left w:val="none" w:sz="0" w:space="0" w:color="auto"/>
        <w:bottom w:val="none" w:sz="0" w:space="0" w:color="auto"/>
        <w:right w:val="none" w:sz="0" w:space="0" w:color="auto"/>
      </w:divBdr>
    </w:div>
    <w:div w:id="210692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eliottscherrer/P_ShootMeUp-Eliott"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github.com/eliottscherrer/P_ShootMeUp-Eliott.gi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13qnw\Downloads\OneDrive_1_28-08-2024\CanevasDossierDe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CanevasDossierDeProjet.dotx</Template>
  <TotalTime>575</TotalTime>
  <Pages>33</Pages>
  <Words>7161</Words>
  <Characters>40819</Characters>
  <Application>Microsoft Office Word</Application>
  <DocSecurity>0</DocSecurity>
  <Lines>340</Lines>
  <Paragraphs>95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47885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Eliott Scherrer</dc:creator>
  <cp:keywords/>
  <dc:description/>
  <cp:lastModifiedBy>Eliott Scherrer</cp:lastModifiedBy>
  <cp:revision>31</cp:revision>
  <cp:lastPrinted>2024-11-01T21:07:00Z</cp:lastPrinted>
  <dcterms:created xsi:type="dcterms:W3CDTF">2024-08-28T14:30:00Z</dcterms:created>
  <dcterms:modified xsi:type="dcterms:W3CDTF">2024-11-02T11:10:00Z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